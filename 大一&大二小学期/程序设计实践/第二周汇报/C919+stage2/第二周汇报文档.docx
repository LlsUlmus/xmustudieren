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3EF97">
      <w:pPr>
        <w:spacing w:beforeAutospacing="0" w:afterAutospacing="0" w:line="240" w:lineRule="auto"/>
        <w:ind w:right="0" w:rightChars="0"/>
        <w:rPr>
          <w:rFonts w:hint="eastAsia"/>
          <w:highlight w:val="yellow"/>
          <w:lang w:eastAsia="zh"/>
          <w:woUserID w:val="2"/>
        </w:rPr>
      </w:pPr>
      <w:r>
        <w:rPr>
          <w:rFonts w:hint="eastAsia"/>
          <w:b/>
          <w:bCs/>
          <w:sz w:val="36"/>
          <w:szCs w:val="36"/>
          <w:highlight w:val="none"/>
          <w:lang w:eastAsia="zh"/>
          <w:woUserID w:val="3"/>
        </w:rPr>
        <w:t>（一）、试例教程分析</w:t>
      </w:r>
    </w:p>
    <w:p w14:paraId="11F2B6CB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Lines="0" w:beforeAutospacing="0" w:after="0" w:afterLines="0" w:afterAutospacing="0" w:line="240" w:lineRule="auto"/>
        <w:ind w:left="0" w:right="0" w:rightChars="0" w:firstLine="0"/>
        <w:rPr>
          <w:rStyle w:val="1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Style w:val="1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  <w:t>一、游戏框架&amp;类的结构：</w:t>
      </w:r>
    </w:p>
    <w:p w14:paraId="6B71C795">
      <w:pPr>
        <w:rPr>
          <w:rFonts w:hint="eastAsia"/>
          <w:sz w:val="24"/>
          <w:szCs w:val="24"/>
          <w:highlight w:val="none"/>
          <w:lang w:eastAsia="zh"/>
          <w:woUserID w:val="3"/>
        </w:rPr>
      </w:pPr>
      <w:r>
        <w:rPr>
          <w:rFonts w:hint="eastAsia"/>
          <w:sz w:val="24"/>
          <w:szCs w:val="24"/>
          <w:highlight w:val="none"/>
          <w:lang w:eastAsia="zh"/>
          <w:woUserID w:val="3"/>
        </w:rPr>
        <w:t>基础结构：</w:t>
      </w:r>
    </w:p>
    <w:p w14:paraId="504F7B3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hd w:val="clear" w:fill="FFFFFF"/>
        <w:ind w:left="0" w:leftChars="0" w:firstLine="0" w:firstLineChars="0"/>
        <w:rPr>
          <w:rFonts w:hint="eastAsia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000000"/>
          <w:spacing w:val="0"/>
          <w:kern w:val="2"/>
          <w:sz w:val="24"/>
          <w:szCs w:val="24"/>
          <w:shd w:val="clear" w:fill="FFFFFF"/>
          <w:lang w:val="en-US" w:eastAsia="zh" w:bidi="ar-SA"/>
          <w:woUserID w:val="2"/>
        </w:rPr>
        <w:t>一、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  <w:t>图形、输入、事件循环</w:t>
      </w:r>
      <w:r>
        <w:rPr>
          <w:rFonts w:hint="eastAsia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  <w:t>（主要游戏实现）</w:t>
      </w:r>
      <w:r>
        <w:rPr>
          <w:rFonts w:hint="eastAsia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  <w:t>：</w:t>
      </w:r>
    </w:p>
    <w:p w14:paraId="7C6B5FC0">
      <w:pPr>
        <w:numPr>
          <w:ilvl w:val="0"/>
          <w:numId w:val="0"/>
        </w:numPr>
        <w:rPr>
          <w:rFonts w:hint="eastAsia"/>
          <w:lang w:eastAsia="zh"/>
          <w:woUserID w:val="3"/>
        </w:rPr>
      </w:pPr>
      <w:r>
        <w:rPr>
          <w:rFonts w:hint="eastAsia"/>
          <w:b/>
          <w:bCs/>
          <w:lang w:eastAsia="zh"/>
          <w:woUserID w:val="3"/>
        </w:rPr>
        <w:t>Game(最基础结构)</w:t>
      </w:r>
      <w:r>
        <w:rPr>
          <w:rFonts w:hint="eastAsia"/>
          <w:lang w:eastAsia="zh"/>
          <w:woUserID w:val="3"/>
        </w:rPr>
        <w:t>：</w:t>
      </w:r>
    </w:p>
    <w:p w14:paraId="044C02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公有：</w:t>
      </w:r>
    </w:p>
    <w:p w14:paraId="686D5C2D">
      <w:pPr>
        <w:rPr>
          <w:rFonts w:hint="eastAsia"/>
          <w:b/>
          <w:bCs/>
          <w:highlight w:val="none"/>
          <w:lang w:eastAsia="zh"/>
          <w:woUserID w:val="3"/>
        </w:rPr>
      </w:pPr>
      <w:r>
        <w:rPr>
          <w:rFonts w:hint="default"/>
          <w:b/>
          <w:bCs/>
          <w:highlight w:val="none"/>
          <w:lang w:eastAsia="zh"/>
          <w:woUserID w:val="3"/>
        </w:rPr>
        <w:t>Start</w:t>
      </w:r>
      <w:r>
        <w:rPr>
          <w:rFonts w:hint="eastAsia"/>
          <w:b/>
          <w:bCs/>
          <w:highlight w:val="none"/>
          <w:lang w:eastAsia="zh"/>
          <w:woUserID w:val="3"/>
        </w:rPr>
        <w:t>：</w:t>
      </w:r>
    </w:p>
    <w:p w14:paraId="247460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初始化游戏并启动主循环</w:t>
      </w:r>
    </w:p>
    <w:p w14:paraId="23F7BB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主要逻辑：状态检查-&gt;窗口创建-&gt;状态切换(Playing)-&gt;主循环(调用 GameLoop() 处理游戏逻辑，直到 IsExiting() 返回 true )-&gt;窗口关闭</w:t>
      </w:r>
    </w:p>
    <w:p w14:paraId="13AB2F94">
      <w:pPr>
        <w:rPr>
          <w:rFonts w:hint="eastAsia"/>
          <w:highlight w:val="none"/>
          <w:lang w:eastAsia="zh"/>
          <w:woUserID w:val="3"/>
        </w:rPr>
      </w:pPr>
    </w:p>
    <w:p w14:paraId="037C91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私有：</w:t>
      </w:r>
    </w:p>
    <w:p w14:paraId="0579DEB7">
      <w:pPr>
        <w:rPr>
          <w:rFonts w:hint="eastAsia"/>
          <w:highlight w:val="none"/>
          <w:lang w:eastAsia="zh"/>
          <w:woUserID w:val="3"/>
        </w:rPr>
      </w:pPr>
      <w:r>
        <w:rPr>
          <w:rFonts w:hint="default"/>
          <w:b/>
          <w:bCs/>
          <w:highlight w:val="none"/>
          <w:lang w:eastAsia="zh"/>
          <w:woUserID w:val="3"/>
        </w:rPr>
        <w:t>IsExiting</w:t>
      </w:r>
      <w:r>
        <w:rPr>
          <w:rFonts w:hint="eastAsia"/>
          <w:highlight w:val="none"/>
          <w:lang w:eastAsia="zh"/>
          <w:woUserID w:val="3"/>
        </w:rPr>
        <w:t>：</w:t>
      </w:r>
    </w:p>
    <w:p w14:paraId="1C1B9B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功能：检查游戏是否应退出。</w:t>
      </w:r>
    </w:p>
    <w:p w14:paraId="759552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逻辑：若游戏状态为 Exiting，返回 true，否则返回 false</w:t>
      </w:r>
    </w:p>
    <w:p w14:paraId="549F7420">
      <w:pPr>
        <w:rPr>
          <w:rFonts w:hint="eastAsia"/>
          <w:highlight w:val="none"/>
          <w:lang w:eastAsia="zh"/>
          <w:woUserID w:val="3"/>
        </w:rPr>
      </w:pPr>
    </w:p>
    <w:p w14:paraId="15BB92AA">
      <w:pPr>
        <w:rPr>
          <w:rFonts w:hint="eastAsia"/>
          <w:highlight w:val="none"/>
          <w:lang w:eastAsia="zh"/>
          <w:woUserID w:val="3"/>
        </w:rPr>
      </w:pPr>
      <w:r>
        <w:rPr>
          <w:rFonts w:hint="default"/>
          <w:b/>
          <w:bCs/>
          <w:highlight w:val="none"/>
          <w:lang w:eastAsia="zh"/>
          <w:woUserID w:val="3"/>
        </w:rPr>
        <w:t>GameLoop</w:t>
      </w:r>
      <w:r>
        <w:rPr>
          <w:rFonts w:hint="eastAsia"/>
          <w:b/>
          <w:bCs/>
          <w:highlight w:val="none"/>
          <w:lang w:eastAsia="zh"/>
          <w:woUserID w:val="3"/>
        </w:rPr>
        <w:t>（重要函数）</w:t>
      </w:r>
      <w:r>
        <w:rPr>
          <w:rFonts w:hint="eastAsia"/>
          <w:highlight w:val="none"/>
          <w:lang w:eastAsia="zh"/>
          <w:woUserID w:val="3"/>
        </w:rPr>
        <w:t>：</w:t>
      </w:r>
    </w:p>
    <w:p w14:paraId="7EAF57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功能：承载主要事件发生，处理游戏的一帧逻辑（事件处理、渲染等）</w:t>
      </w:r>
    </w:p>
    <w:p w14:paraId="1089DA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  <w:t>逻辑：</w:t>
      </w:r>
    </w:p>
    <w:p w14:paraId="1D3705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事件循环：遍历所有待处理的窗口事件（如点击、按键等）。</w:t>
      </w:r>
    </w:p>
    <w:p w14:paraId="042850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状态分支：根据当前游戏状态（_gameState）执行不同逻辑</w:t>
      </w:r>
    </w:p>
    <w:p w14:paraId="716D61FE">
      <w:pPr>
        <w:rPr>
          <w:rFonts w:hint="eastAsia"/>
          <w:highlight w:val="none"/>
          <w:lang w:eastAsia="zh"/>
          <w:woUserID w:val="3"/>
        </w:rPr>
      </w:pPr>
    </w:p>
    <w:p w14:paraId="3B7EBC48">
      <w:pPr>
        <w:rPr>
          <w:rFonts w:hint="eastAsia"/>
          <w:b/>
          <w:bCs/>
          <w:highlight w:val="none"/>
          <w:lang w:eastAsia="zh"/>
          <w:woUserID w:val="3"/>
        </w:rPr>
      </w:pPr>
      <w:r>
        <w:rPr>
          <w:rFonts w:hint="default"/>
          <w:b/>
          <w:bCs/>
          <w:highlight w:val="none"/>
          <w:lang w:eastAsia="zh"/>
          <w:woUserID w:val="3"/>
        </w:rPr>
        <w:t>GameState</w:t>
      </w:r>
      <w:r>
        <w:rPr>
          <w:rFonts w:hint="eastAsia"/>
          <w:b/>
          <w:bCs/>
          <w:highlight w:val="none"/>
          <w:lang w:eastAsia="zh"/>
          <w:woUserID w:val="3"/>
        </w:rPr>
        <w:t>：</w:t>
      </w:r>
    </w:p>
    <w:p w14:paraId="10B689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枚举类型，包含各种游戏状态</w:t>
      </w:r>
    </w:p>
    <w:p w14:paraId="46BEF2E5">
      <w:pPr>
        <w:rPr>
          <w:rFonts w:hint="eastAsia"/>
          <w:highlight w:val="none"/>
          <w:lang w:eastAsia="zh"/>
          <w:woUserID w:val="3"/>
        </w:rPr>
      </w:pPr>
    </w:p>
    <w:p w14:paraId="31872337">
      <w:pPr>
        <w:rPr>
          <w:rFonts w:hint="eastAsia"/>
          <w:b/>
          <w:bCs/>
          <w:highlight w:val="none"/>
          <w:lang w:eastAsia="zh"/>
          <w:woUserID w:val="3"/>
        </w:rPr>
      </w:pPr>
      <w:r>
        <w:rPr>
          <w:rFonts w:hint="default"/>
          <w:b/>
          <w:bCs/>
          <w:highlight w:val="none"/>
          <w:lang w:eastAsia="zh"/>
          <w:woUserID w:val="3"/>
        </w:rPr>
        <w:t>Game::  _gameState</w:t>
      </w:r>
      <w:r>
        <w:rPr>
          <w:rFonts w:hint="eastAsia"/>
          <w:b/>
          <w:bCs/>
          <w:highlight w:val="none"/>
          <w:lang w:eastAsia="zh"/>
          <w:woUserID w:val="3"/>
        </w:rPr>
        <w:t>：</w:t>
      </w:r>
    </w:p>
    <w:p w14:paraId="64F448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初始化为 Uninitialized，控制游戏的整体状态</w:t>
      </w:r>
    </w:p>
    <w:p w14:paraId="3F4C45DB">
      <w:pPr>
        <w:rPr>
          <w:rFonts w:hint="eastAsia"/>
          <w:highlight w:val="none"/>
          <w:lang w:eastAsia="zh"/>
          <w:woUserID w:val="3"/>
        </w:rPr>
      </w:pPr>
    </w:p>
    <w:p w14:paraId="02297589">
      <w:pPr>
        <w:rPr>
          <w:rFonts w:hint="eastAsia"/>
          <w:b/>
          <w:bCs/>
          <w:highlight w:val="none"/>
          <w:lang w:eastAsia="zh"/>
          <w:woUserID w:val="3"/>
        </w:rPr>
      </w:pPr>
      <w:r>
        <w:rPr>
          <w:rFonts w:hint="default"/>
          <w:b/>
          <w:bCs/>
          <w:highlight w:val="none"/>
          <w:lang w:eastAsia="zh"/>
          <w:woUserID w:val="3"/>
        </w:rPr>
        <w:t>Game::  _mainWindow</w:t>
      </w:r>
      <w:r>
        <w:rPr>
          <w:rFonts w:hint="eastAsia"/>
          <w:b/>
          <w:bCs/>
          <w:highlight w:val="none"/>
          <w:lang w:eastAsia="zh"/>
          <w:woUserID w:val="3"/>
        </w:rPr>
        <w:t>：</w:t>
      </w:r>
    </w:p>
    <w:p w14:paraId="7F5F33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游戏窗口实例，全局唯一</w:t>
      </w:r>
    </w:p>
    <w:p w14:paraId="1BB7B87F">
      <w:pPr>
        <w:numPr>
          <w:ilvl w:val="0"/>
          <w:numId w:val="0"/>
        </w:numPr>
        <w:rPr>
          <w:rFonts w:hint="eastAsia"/>
          <w:lang w:eastAsia="zh"/>
          <w:woUserID w:val="3"/>
        </w:rPr>
      </w:pPr>
    </w:p>
    <w:p w14:paraId="5C6CB0A7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  <w:t>二、菜单：</w:t>
      </w:r>
    </w:p>
    <w:p w14:paraId="348BBED6">
      <w:pPr>
        <w:rPr>
          <w:rFonts w:hint="eastAsia"/>
          <w:b/>
          <w:bCs/>
          <w:highlight w:val="none"/>
          <w:lang w:eastAsia="zh"/>
          <w:woUserID w:val="3"/>
        </w:rPr>
      </w:pPr>
      <w:r>
        <w:rPr>
          <w:rFonts w:hint="eastAsia"/>
          <w:b/>
          <w:bCs/>
          <w:highlight w:val="none"/>
          <w:lang w:eastAsia="zh"/>
          <w:woUserID w:val="3"/>
        </w:rPr>
        <w:t>MainMenu：</w:t>
      </w:r>
    </w:p>
    <w:p w14:paraId="5CEA0D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成员：</w:t>
      </w:r>
    </w:p>
    <w:p w14:paraId="1353B0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公有（enum MenuResult ; struct MenuItem ;  Show）</w:t>
      </w:r>
    </w:p>
    <w:p w14:paraId="697469D2">
      <w:pPr>
        <w:rPr>
          <w:rFonts w:hint="eastAsia"/>
          <w:highlight w:val="none"/>
          <w:lang w:eastAsia="zh"/>
          <w:woUserID w:val="3"/>
        </w:rPr>
      </w:pPr>
    </w:p>
    <w:p w14:paraId="1CAC61D0">
      <w:pPr>
        <w:rPr>
          <w:rFonts w:hint="eastAsia"/>
          <w:highlight w:val="none"/>
          <w:lang w:val="en-US" w:eastAsia="zh"/>
          <w:woUserID w:val="3"/>
        </w:rPr>
      </w:pPr>
      <w:r>
        <w:rPr>
          <w:rFonts w:hint="default"/>
          <w:b/>
          <w:bCs/>
          <w:highlight w:val="none"/>
          <w:lang w:val="en-US" w:eastAsia="zh"/>
          <w:woUserID w:val="3"/>
        </w:rPr>
        <w:t>MenuResult HandleClick</w:t>
      </w:r>
      <w:r>
        <w:rPr>
          <w:rFonts w:hint="eastAsia"/>
          <w:highlight w:val="none"/>
          <w:lang w:val="en-US" w:eastAsia="zh"/>
          <w:woUserID w:val="3"/>
        </w:rPr>
        <w:t>：</w:t>
      </w:r>
    </w:p>
    <w:p w14:paraId="1F4EAE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  <w:t>枚举类型，包含 menu 可以返回的各种可能的返回值。</w:t>
      </w:r>
    </w:p>
    <w:p w14:paraId="4BF0BB3E">
      <w:pPr>
        <w:rPr>
          <w:rFonts w:hint="eastAsia"/>
          <w:highlight w:val="none"/>
          <w:lang w:val="en-US" w:eastAsia="zh"/>
          <w:woUserID w:val="3"/>
        </w:rPr>
      </w:pPr>
    </w:p>
    <w:p w14:paraId="139D42CE">
      <w:pPr>
        <w:rPr>
          <w:rFonts w:hint="eastAsia"/>
          <w:b/>
          <w:bCs/>
          <w:highlight w:val="none"/>
          <w:lang w:val="en-US" w:eastAsia="zh"/>
          <w:woUserID w:val="3"/>
        </w:rPr>
      </w:pPr>
      <w:r>
        <w:rPr>
          <w:rFonts w:hint="eastAsia"/>
          <w:b/>
          <w:bCs/>
          <w:highlight w:val="none"/>
          <w:lang w:val="en-US" w:eastAsia="zh"/>
          <w:woUserID w:val="3"/>
        </w:rPr>
        <w:t>struct MenuItem：</w:t>
      </w:r>
    </w:p>
    <w:p w14:paraId="7D29CF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  <w:t>功能：表示菜单上的各个菜单项</w:t>
      </w:r>
    </w:p>
    <w:p w14:paraId="18B7EB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  <w:t>（包含一个 sf：：Rect&lt;int&gt; -&gt;表示 MenuItem 的维度；</w:t>
      </w:r>
    </w:p>
    <w:p w14:paraId="556E5A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  <w:t>还包含一个 MenuResult 枚举，表示单击该 MenuItem 时要返回的值 ）</w:t>
      </w:r>
    </w:p>
    <w:p w14:paraId="3E1F8EFB">
      <w:pPr>
        <w:rPr>
          <w:rFonts w:hint="eastAsia"/>
          <w:b/>
          <w:bCs/>
          <w:highlight w:val="none"/>
          <w:lang w:val="en-US" w:eastAsia="zh"/>
          <w:woUserID w:val="3"/>
        </w:rPr>
      </w:pPr>
      <w:r>
        <w:rPr>
          <w:rFonts w:hint="eastAsia"/>
          <w:b/>
          <w:bCs/>
          <w:highlight w:val="none"/>
          <w:lang w:val="en-US" w:eastAsia="zh"/>
          <w:woUserID w:val="3"/>
        </w:rPr>
        <w:t>Show函数：</w:t>
      </w:r>
    </w:p>
    <w:p w14:paraId="6808C5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  <w:t>功能：加载显示菜单图像文件并返回 MenuResult 枚举类型</w:t>
      </w:r>
    </w:p>
    <w:p w14:paraId="112DE9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  <w:t>主要逻辑：加载图片-&gt;创建sprite并显示-&gt;创建两个 MenuItem-&gt;定义两个 MenuItem 位置和类型-&gt;push_back（） 添加到_menuItems列表d最终位置-&gt;绘制</w:t>
      </w:r>
    </w:p>
    <w:p w14:paraId="2E6A0657">
      <w:pPr>
        <w:rPr>
          <w:rFonts w:hint="eastAsia"/>
          <w:highlight w:val="none"/>
          <w:lang w:val="en-US" w:eastAsia="zh"/>
          <w:woUserID w:val="3"/>
        </w:rPr>
      </w:pPr>
    </w:p>
    <w:p w14:paraId="3CE4BA43">
      <w:pPr>
        <w:rPr>
          <w:rFonts w:hint="eastAsia"/>
          <w:highlight w:val="none"/>
          <w:lang w:val="en-US" w:eastAsia="zh"/>
          <w:woUserID w:val="3"/>
        </w:rPr>
      </w:pPr>
    </w:p>
    <w:p w14:paraId="41A81869">
      <w:pPr>
        <w:rPr>
          <w:rFonts w:hint="eastAsia"/>
          <w:highlight w:val="none"/>
          <w:lang w:val="en-US" w:eastAsia="zh"/>
          <w:woUserID w:val="3"/>
        </w:rPr>
      </w:pPr>
      <w:r>
        <w:rPr>
          <w:rFonts w:hint="eastAsia"/>
          <w:highlight w:val="none"/>
          <w:lang w:val="en-US" w:eastAsia="zh"/>
          <w:woUserID w:val="3"/>
        </w:rPr>
        <w:t>私有（</w:t>
      </w:r>
      <w:r>
        <w:rPr>
          <w:rFonts w:hint="default"/>
          <w:highlight w:val="none"/>
          <w:lang w:val="en-US" w:eastAsia="zh"/>
          <w:woUserID w:val="3"/>
        </w:rPr>
        <w:t>MenuResult GetMenuResponse</w:t>
      </w:r>
      <w:r>
        <w:rPr>
          <w:rFonts w:hint="eastAsia"/>
          <w:highlight w:val="none"/>
          <w:lang w:val="en-US" w:eastAsia="zh"/>
          <w:woUserID w:val="3"/>
        </w:rPr>
        <w:t xml:space="preserve"> ；</w:t>
      </w:r>
      <w:r>
        <w:rPr>
          <w:rFonts w:hint="default"/>
          <w:highlight w:val="none"/>
          <w:lang w:val="en-US" w:eastAsia="zh"/>
          <w:woUserID w:val="3"/>
        </w:rPr>
        <w:t>MenuResult HandleClick</w:t>
      </w:r>
      <w:r>
        <w:rPr>
          <w:rFonts w:hint="eastAsia"/>
          <w:highlight w:val="none"/>
          <w:lang w:val="en-US" w:eastAsia="zh"/>
          <w:woUserID w:val="3"/>
        </w:rPr>
        <w:t xml:space="preserve"> ；list&lt;MenuItem&gt; _menuItems）</w:t>
      </w:r>
    </w:p>
    <w:p w14:paraId="073F9E91">
      <w:pPr>
        <w:rPr>
          <w:rFonts w:hint="eastAsia"/>
          <w:highlight w:val="none"/>
          <w:lang w:val="en-US" w:eastAsia="zh"/>
          <w:woUserID w:val="3"/>
        </w:rPr>
      </w:pPr>
    </w:p>
    <w:p w14:paraId="197122AA">
      <w:pPr>
        <w:rPr>
          <w:rFonts w:hint="eastAsia"/>
          <w:b/>
          <w:bCs/>
          <w:highlight w:val="none"/>
          <w:lang w:val="en-US" w:eastAsia="zh"/>
          <w:woUserID w:val="3"/>
        </w:rPr>
      </w:pPr>
      <w:r>
        <w:rPr>
          <w:rFonts w:hint="default"/>
          <w:b/>
          <w:bCs/>
          <w:highlight w:val="none"/>
          <w:lang w:val="en-US" w:eastAsia="zh"/>
          <w:woUserID w:val="3"/>
        </w:rPr>
        <w:t>GetMenuResponse</w:t>
      </w:r>
      <w:r>
        <w:rPr>
          <w:rFonts w:hint="eastAsia"/>
          <w:b/>
          <w:bCs/>
          <w:highlight w:val="none"/>
          <w:lang w:val="en-US" w:eastAsia="zh"/>
          <w:woUserID w:val="3"/>
        </w:rPr>
        <w:t>：</w:t>
      </w:r>
    </w:p>
    <w:p w14:paraId="48FEB56D">
      <w:pPr>
        <w:rPr>
          <w:rFonts w:hint="eastAsia"/>
          <w:highlight w:val="none"/>
          <w:lang w:val="en-US" w:eastAsia="zh"/>
          <w:woUserID w:val="3"/>
        </w:rPr>
      </w:pPr>
      <w:r>
        <w:rPr>
          <w:rFonts w:hint="eastAsia"/>
          <w:highlight w:val="none"/>
          <w:lang w:val="en-US" w:eastAsia="zh"/>
          <w:woUserID w:val="3"/>
        </w:rPr>
        <w:t>MainMenu 的事件循环，关闭返回MenuResult：：Exit 的值，按下按钮返回对应坐标</w:t>
      </w:r>
    </w:p>
    <w:p w14:paraId="1958768B">
      <w:pPr>
        <w:rPr>
          <w:rFonts w:hint="eastAsia"/>
          <w:highlight w:val="none"/>
          <w:lang w:val="en-US" w:eastAsia="zh"/>
          <w:woUserID w:val="3"/>
        </w:rPr>
      </w:pPr>
    </w:p>
    <w:p w14:paraId="500FF006">
      <w:pPr>
        <w:rPr>
          <w:rFonts w:hint="eastAsia"/>
          <w:b/>
          <w:bCs/>
          <w:highlight w:val="none"/>
          <w:lang w:val="en-US" w:eastAsia="zh"/>
          <w:woUserID w:val="3"/>
        </w:rPr>
      </w:pPr>
      <w:r>
        <w:rPr>
          <w:rFonts w:hint="eastAsia"/>
          <w:b/>
          <w:bCs/>
          <w:highlight w:val="none"/>
          <w:lang w:val="en-US" w:eastAsia="zh"/>
          <w:woUserID w:val="3"/>
        </w:rPr>
        <w:t>HandleClick：</w:t>
      </w:r>
    </w:p>
    <w:p w14:paraId="26FC35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  <w:t>功能：根据用户点击的屏幕坐标来判断用户点击了哪个菜单项</w:t>
      </w:r>
    </w:p>
    <w:p w14:paraId="6021A6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/>
          <w:highlight w:val="none"/>
          <w:lang w:val="en-US" w:eastAsia="zh"/>
          <w:woUserID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"/>
          <w:woUserID w:val="1"/>
        </w:rPr>
        <w:t>逻辑：遍历所有菜单项，检查点击坐标是否落在某个菜单项的矩形区域内，若命中则返回该菜单项对应的操作；若未命中任何菜单项，则返回 Nothing</w:t>
      </w:r>
    </w:p>
    <w:p w14:paraId="554B4B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36" w:afterAutospacing="0"/>
        <w:ind w:left="0" w:right="0" w:firstLine="0"/>
        <w:jc w:val="left"/>
        <w:textAlignment w:val="baseline"/>
        <w:rPr>
          <w:rFonts w:hint="eastAsia" w:ascii="Arial" w:hAnsi="Arial" w:eastAsia="微软雅黑" w:cs="Times New Roman"/>
          <w:kern w:val="2"/>
          <w:sz w:val="21"/>
          <w:szCs w:val="24"/>
          <w:highlight w:val="none"/>
          <w:lang w:val="en-US" w:eastAsia="zh" w:bidi="ar-SA"/>
          <w:woUserID w:val="3"/>
        </w:rPr>
      </w:pPr>
    </w:p>
    <w:p w14:paraId="114C15D7">
      <w:pPr>
        <w:rPr>
          <w:rFonts w:hint="eastAsia"/>
          <w:highlight w:val="none"/>
          <w:lang w:eastAsia="zh"/>
          <w:woUserID w:val="3"/>
        </w:rPr>
      </w:pPr>
    </w:p>
    <w:p w14:paraId="35379ED8">
      <w:pPr>
        <w:rPr>
          <w:rFonts w:hint="eastAsia"/>
          <w:highlight w:val="none"/>
          <w:lang w:eastAsia="zh"/>
          <w:woUserID w:val="3"/>
        </w:rPr>
      </w:pPr>
    </w:p>
    <w:p w14:paraId="2AB094E0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  <w:t>三、启动画面：</w:t>
      </w:r>
    </w:p>
    <w:p w14:paraId="077FD114">
      <w:pPr>
        <w:rPr>
          <w:rFonts w:hint="eastAsia"/>
          <w:highlight w:val="none"/>
          <w:lang w:eastAsia="zh"/>
          <w:woUserID w:val="3"/>
        </w:rPr>
      </w:pPr>
      <w:r>
        <w:rPr>
          <w:rFonts w:hint="eastAsia"/>
          <w:b/>
          <w:bCs/>
          <w:highlight w:val="none"/>
          <w:lang w:eastAsia="zh"/>
          <w:woUserID w:val="3"/>
        </w:rPr>
        <w:t>SplashScreen</w:t>
      </w:r>
      <w:r>
        <w:rPr>
          <w:rFonts w:hint="eastAsia"/>
          <w:highlight w:val="none"/>
          <w:lang w:eastAsia="zh"/>
          <w:woUserID w:val="3"/>
        </w:rPr>
        <w:t>：</w:t>
      </w:r>
    </w:p>
    <w:p w14:paraId="7A1BEF3B">
      <w:pPr>
        <w:rPr>
          <w:rFonts w:hint="eastAsia"/>
          <w:highlight w:val="none"/>
          <w:lang w:eastAsia="zh"/>
          <w:woUserID w:val="3"/>
        </w:rPr>
      </w:pPr>
      <w:r>
        <w:rPr>
          <w:rFonts w:hint="eastAsia"/>
          <w:highlight w:val="none"/>
          <w:lang w:eastAsia="zh"/>
          <w:woUserID w:val="3"/>
        </w:rPr>
        <w:t xml:space="preserve">公共函数 </w:t>
      </w:r>
      <w:r>
        <w:rPr>
          <w:rFonts w:hint="eastAsia"/>
          <w:b/>
          <w:bCs/>
          <w:highlight w:val="none"/>
          <w:lang w:eastAsia="zh"/>
          <w:woUserID w:val="3"/>
        </w:rPr>
        <w:t>Show（）</w:t>
      </w:r>
    </w:p>
    <w:p w14:paraId="6B2F9E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功能：实现启动画面的显示</w:t>
      </w:r>
    </w:p>
    <w:p w14:paraId="11039C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主要逻辑：</w:t>
      </w:r>
    </w:p>
    <w:p w14:paraId="34EA69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加载图片：</w:t>
      </w:r>
    </w:p>
    <w:p w14:paraId="0425CF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drawing>
          <wp:inline distT="0" distB="0" distL="114300" distR="114300">
            <wp:extent cx="3214370" cy="1491615"/>
            <wp:effectExtent l="0" t="0" r="508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AF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/>
          <w:highlight w:val="none"/>
          <w:lang w:eastAsia="zh"/>
          <w:woUserID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循环判断退出</w:t>
      </w:r>
      <w:r>
        <w:rPr>
          <w:rFonts w:hint="eastAsia"/>
          <w:highlight w:val="none"/>
          <w:lang w:eastAsia="zh"/>
          <w:woUserID w:val="3"/>
        </w:rPr>
        <w:t>：</w:t>
      </w:r>
    </w:p>
    <w:p w14:paraId="4C6D7573">
      <w:pPr>
        <w:rPr>
          <w:rFonts w:hint="eastAsia"/>
          <w:highlight w:val="none"/>
          <w:lang w:eastAsia="zh"/>
          <w:woUserID w:val="3"/>
        </w:rPr>
      </w:pPr>
      <w:r>
        <w:rPr>
          <w:rFonts w:hint="eastAsia"/>
          <w:highlight w:val="none"/>
          <w:lang w:eastAsia="zh"/>
          <w:woUserID w:val="3"/>
        </w:rPr>
        <w:drawing>
          <wp:inline distT="0" distB="0" distL="114300" distR="114300">
            <wp:extent cx="5264785" cy="252539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ABDB">
      <w:pPr>
        <w:numPr>
          <w:ilvl w:val="0"/>
          <w:numId w:val="0"/>
        </w:numPr>
        <w:ind w:left="425" w:leftChars="0" w:hanging="425" w:firstLineChars="0"/>
        <w:rPr>
          <w:rFonts w:hint="eastAsia"/>
          <w:highlight w:val="none"/>
          <w:lang w:eastAsia="zh"/>
          <w:woUserID w:val="2"/>
        </w:rPr>
      </w:pPr>
      <w:r>
        <w:rPr>
          <w:rFonts w:hint="eastAsia"/>
          <w:highlight w:val="none"/>
          <w:lang w:eastAsia="zh"/>
          <w:woUserID w:val="2"/>
        </w:rPr>
        <w:t>检查可用的事件，做出指定操作就退出函数，关闭窗口。</w:t>
      </w:r>
    </w:p>
    <w:p w14:paraId="659ACA3B">
      <w:pPr>
        <w:rPr>
          <w:rFonts w:hint="eastAsia" w:ascii="sans-serif" w:hAnsi="sans-serif" w:eastAsia="sans-serif" w:cs="sans-serif"/>
          <w:i w:val="0"/>
          <w:iCs w:val="0"/>
          <w:caps w:val="0"/>
          <w:color w:val="0A0A0A"/>
          <w:spacing w:val="0"/>
          <w:sz w:val="22"/>
          <w:szCs w:val="22"/>
          <w:shd w:val="clear" w:fill="FFFFFF"/>
          <w:lang w:eastAsia="zh"/>
          <w:woUserID w:val="3"/>
        </w:rPr>
      </w:pPr>
    </w:p>
    <w:p w14:paraId="4DBF3E1B">
      <w:pPr>
        <w:rPr>
          <w:rFonts w:hint="eastAsia" w:ascii="sans-serif" w:hAnsi="sans-serif" w:eastAsia="sans-serif" w:cs="sans-serif"/>
          <w:i w:val="0"/>
          <w:iCs w:val="0"/>
          <w:caps w:val="0"/>
          <w:color w:val="0A0A0A"/>
          <w:spacing w:val="0"/>
          <w:sz w:val="22"/>
          <w:szCs w:val="22"/>
          <w:shd w:val="clear" w:fill="FFFFFF"/>
          <w:lang w:eastAsia="zh"/>
          <w:woUserID w:val="3"/>
        </w:rPr>
      </w:pPr>
    </w:p>
    <w:p w14:paraId="231C130E">
      <w:pPr>
        <w:rPr>
          <w:rFonts w:hint="eastAsia"/>
          <w:highlight w:val="yellow"/>
          <w:lang w:eastAsia="zh"/>
          <w:woUserID w:val="2"/>
        </w:rPr>
      </w:pPr>
      <w:r>
        <w:rPr>
          <w:rFonts w:hint="eastAsia"/>
          <w:sz w:val="24"/>
          <w:szCs w:val="24"/>
          <w:highlight w:val="none"/>
          <w:lang w:eastAsia="zh"/>
          <w:woUserID w:val="3"/>
        </w:rPr>
        <w:t>延伸结构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0A0A0A"/>
          <w:spacing w:val="0"/>
          <w:sz w:val="28"/>
          <w:szCs w:val="28"/>
          <w:shd w:val="clear" w:fill="FFFFFF"/>
          <w:lang w:eastAsia="zh"/>
          <w:woUserID w:val="3"/>
        </w:rPr>
        <w:t>：</w:t>
      </w:r>
    </w:p>
    <w:p w14:paraId="1FFB22A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woUserID w:val="2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2"/>
        </w:rPr>
        <w:t>一、核心基类与接口</w:t>
      </w:r>
    </w:p>
    <w:p w14:paraId="2858E91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woUserID w:val="2"/>
        </w:rPr>
      </w:pPr>
      <w:r>
        <w:rPr>
          <w:rStyle w:val="16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:woUserID w:val="2"/>
        </w:rPr>
        <w:t>1. VisibleGameObject（可视游戏对象基类）</w:t>
      </w:r>
    </w:p>
    <w:p w14:paraId="546A24AD">
      <w:pPr>
        <w:rPr>
          <w:rStyle w:val="16"/>
          <w:rFonts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woUserID w:val="2"/>
        </w:rPr>
      </w:pPr>
      <w:r>
        <w:rPr>
          <w:rStyle w:val="16"/>
          <w:rFonts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woUserID w:val="2"/>
        </w:rPr>
        <w:t>2. IAudioProvider（音频服务接口）</w:t>
      </w:r>
    </w:p>
    <w:p w14:paraId="6E8E43F1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woUserID w:val="2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2"/>
        </w:rPr>
        <w:t>二、游戏对象类层次</w:t>
      </w:r>
    </w:p>
    <w:p w14:paraId="60D77E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woUserID w:val="2"/>
        </w:rPr>
      </w:pPr>
      <w:r>
        <w:rPr>
          <w:rStyle w:val="16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:woUserID w:val="2"/>
        </w:rPr>
        <w:t>1. PlayerPaddle（玩家控制挡板）</w:t>
      </w:r>
    </w:p>
    <w:p w14:paraId="6045F5A1">
      <w:pPr>
        <w:rPr>
          <w:rStyle w:val="16"/>
          <w:rFonts w:hint="eastAsia"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Style w:val="16"/>
          <w:rFonts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woUserID w:val="2"/>
        </w:rPr>
        <w:t>2. AIPaddle（AI 控制挡板）</w:t>
      </w:r>
    </w:p>
    <w:p w14:paraId="0775D58D">
      <w:pPr>
        <w:rPr>
          <w:rStyle w:val="16"/>
          <w:rFonts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woUserID w:val="2"/>
        </w:rPr>
      </w:pPr>
      <w:r>
        <w:rPr>
          <w:rStyle w:val="16"/>
          <w:rFonts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woUserID w:val="2"/>
        </w:rPr>
        <w:t>3. GameBall（游戏球）</w:t>
      </w:r>
    </w:p>
    <w:p w14:paraId="5F91776F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woUserID w:val="2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2"/>
        </w:rPr>
        <w:t>三、服务类设计</w:t>
      </w:r>
    </w:p>
    <w:p w14:paraId="1C2084C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24"/>
          <w:szCs w:val="24"/>
          <w:woUserID w:val="2"/>
        </w:rPr>
      </w:pPr>
      <w:r>
        <w:rPr>
          <w:rStyle w:val="16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:woUserID w:val="2"/>
        </w:rPr>
        <w:t>1. ServiceLocator（服务定位器）</w:t>
      </w:r>
    </w:p>
    <w:p w14:paraId="61E71FC7">
      <w:pPr>
        <w:rPr>
          <w:rStyle w:val="16"/>
          <w:rFonts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woUserID w:val="2"/>
        </w:rPr>
      </w:pPr>
      <w:r>
        <w:rPr>
          <w:rStyle w:val="16"/>
          <w:rFonts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woUserID w:val="2"/>
        </w:rPr>
        <w:t>2. SoundFileCache（音效缓存）</w:t>
      </w:r>
    </w:p>
    <w:p w14:paraId="29D9239A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woUserID w:val="2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2"/>
        </w:rPr>
        <w:t>四、游戏管理类</w:t>
      </w:r>
    </w:p>
    <w:p w14:paraId="4FDA10D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Arial" w:hAnsi="Arial" w:eastAsia="Arial" w:cs="Arial"/>
          <w:i w:val="0"/>
          <w:iCs w:val="0"/>
          <w:caps w:val="0"/>
          <w:spacing w:val="0"/>
          <w:sz w:val="24"/>
          <w:szCs w:val="24"/>
          <w:lang w:eastAsia="zh"/>
          <w:woUserID w:val="2"/>
        </w:rPr>
      </w:pPr>
      <w:r>
        <w:rPr>
          <w:rStyle w:val="16"/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  <w:woUserID w:val="2"/>
        </w:rPr>
        <w:t>1. Game（游戏主类</w:t>
      </w:r>
      <w:r>
        <w:rPr>
          <w:rStyle w:val="16"/>
          <w:rFonts w:hint="eastAsia" w:ascii="Arial" w:hAnsi="Arial" w:eastAsia="Arial" w:cs="Arial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" w:bidi="ar"/>
          <w:woUserID w:val="2"/>
        </w:rPr>
        <w:t>）</w:t>
      </w:r>
    </w:p>
    <w:p w14:paraId="2672F198">
      <w:pPr>
        <w:rPr>
          <w:rStyle w:val="16"/>
          <w:rFonts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woUserID w:val="2"/>
        </w:rPr>
      </w:pPr>
      <w:r>
        <w:rPr>
          <w:rStyle w:val="16"/>
          <w:rFonts w:ascii="Arial" w:hAnsi="Arial" w:eastAsia="Arial" w:cs="Arial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woUserID w:val="2"/>
        </w:rPr>
        <w:t>2. GameObjectManager（游戏对象管理器）</w:t>
      </w:r>
    </w:p>
    <w:p w14:paraId="442D2451">
      <w:pPr>
        <w:rPr>
          <w:rFonts w:hint="eastAsia"/>
          <w:highlight w:val="none"/>
          <w:lang w:eastAsia="zh"/>
          <w:woUserID w:val="2"/>
        </w:rPr>
      </w:pPr>
      <w:r>
        <w:rPr>
          <w:rFonts w:hint="eastAsia"/>
          <w:highlight w:val="none"/>
          <w:lang w:eastAsia="zh"/>
          <w:woUserID w:val="2"/>
        </w:rPr>
        <w:drawing>
          <wp:inline distT="0" distB="0" distL="114300" distR="114300">
            <wp:extent cx="5262880" cy="3148330"/>
            <wp:effectExtent l="0" t="0" r="1397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D87B">
      <w:pPr>
        <w:rPr>
          <w:rFonts w:hint="eastAsia"/>
          <w:highlight w:val="none"/>
          <w:lang w:eastAsia="zh"/>
          <w:woUserID w:val="2"/>
        </w:rPr>
      </w:pPr>
    </w:p>
    <w:p w14:paraId="7231734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Lines="0" w:beforeAutospacing="0" w:after="0" w:afterLines="0" w:afterAutospacing="0" w:line="240" w:lineRule="auto"/>
        <w:ind w:left="0" w:right="0" w:rightChars="0" w:firstLine="0"/>
        <w:rPr>
          <w:rStyle w:val="1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Style w:val="1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  <w:t>二、类之间的关系：</w:t>
      </w:r>
    </w:p>
    <w:p w14:paraId="64D0C6B5">
      <w:pPr>
        <w:rPr>
          <w:rFonts w:hint="eastAsia"/>
          <w:b/>
          <w:bCs/>
          <w:highlight w:val="none"/>
          <w:lang w:eastAsia="zh"/>
          <w:woUserID w:val="2"/>
        </w:rPr>
      </w:pPr>
      <w:r>
        <w:rPr>
          <w:rFonts w:hint="eastAsia"/>
          <w:b/>
          <w:bCs/>
          <w:highlight w:val="none"/>
          <w:lang w:eastAsia="zh"/>
          <w:woUserID w:val="2"/>
        </w:rPr>
        <w:t>继承关系：</w:t>
      </w:r>
    </w:p>
    <w:p w14:paraId="695B0EC9">
      <w:pPr>
        <w:numPr>
          <w:ilvl w:val="0"/>
          <w:numId w:val="0"/>
        </w:numPr>
        <w:ind w:left="425" w:leftChars="0" w:hanging="425" w:firstLineChars="0"/>
        <w:rPr>
          <w:rFonts w:hint="eastAsia"/>
          <w:highlight w:val="none"/>
          <w:lang w:eastAsia="zh"/>
          <w:woUserID w:val="2"/>
        </w:rPr>
      </w:pPr>
      <w:r>
        <w:rPr>
          <w:rFonts w:hint="default" w:ascii="Arial" w:hAnsi="Arial" w:eastAsia="微软雅黑" w:cs="Times New Roman"/>
          <w:kern w:val="2"/>
          <w:sz w:val="21"/>
          <w:szCs w:val="24"/>
          <w:lang w:val="en-US" w:eastAsia="zh" w:bidi="ar-SA"/>
          <w:woUserID w:val="2"/>
        </w:rPr>
        <w:t>2.</w:t>
      </w:r>
      <w:r>
        <w:rPr>
          <w:rFonts w:hint="eastAsia"/>
          <w:highlight w:val="none"/>
          <w:lang w:eastAsia="zh"/>
          <w:woUserID w:val="2"/>
        </w:rPr>
        <w:t>PlayerPaddle、AIPaddle和GameBall均继承自VisibleGameObject基类。</w:t>
      </w:r>
    </w:p>
    <w:p w14:paraId="0DC885F9">
      <w:pPr>
        <w:numPr>
          <w:ilvl w:val="0"/>
          <w:numId w:val="0"/>
        </w:numPr>
        <w:ind w:left="425" w:leftChars="0" w:hanging="425" w:firstLineChars="0"/>
        <w:rPr>
          <w:rFonts w:hint="eastAsia"/>
          <w:highlight w:val="none"/>
          <w:lang w:eastAsia="zh"/>
          <w:woUserID w:val="2"/>
        </w:rPr>
      </w:pPr>
      <w:r>
        <w:rPr>
          <w:rFonts w:hint="default" w:ascii="Arial" w:hAnsi="Arial" w:eastAsia="微软雅黑" w:cs="Times New Roman"/>
          <w:kern w:val="2"/>
          <w:sz w:val="21"/>
          <w:szCs w:val="24"/>
          <w:lang w:val="en-US" w:eastAsia="zh" w:bidi="ar-SA"/>
          <w:woUserID w:val="2"/>
        </w:rPr>
        <w:t>3.</w:t>
      </w:r>
      <w:r>
        <w:rPr>
          <w:rFonts w:hint="eastAsia"/>
          <w:highlight w:val="none"/>
          <w:lang w:eastAsia="zh"/>
          <w:woUserID w:val="2"/>
        </w:rPr>
        <w:t>继承实现了代码复用，子类可重写基类的Update、Draw等方法，定制专属行为（如挡板移动逻辑、球的物理运动）</w:t>
      </w:r>
    </w:p>
    <w:p w14:paraId="014DAFD1">
      <w:pPr>
        <w:numPr>
          <w:ilvl w:val="0"/>
          <w:numId w:val="0"/>
        </w:numPr>
        <w:ind w:left="425" w:leftChars="0" w:hanging="425" w:firstLineChars="0"/>
        <w:rPr>
          <w:rFonts w:hint="eastAsia"/>
          <w:highlight w:val="none"/>
          <w:lang w:eastAsia="zh"/>
          <w:woUserID w:val="2"/>
        </w:rPr>
      </w:pPr>
      <w:r>
        <w:rPr>
          <w:rFonts w:hint="default" w:ascii="Arial" w:hAnsi="Arial" w:eastAsia="微软雅黑" w:cs="Times New Roman"/>
          <w:kern w:val="2"/>
          <w:sz w:val="21"/>
          <w:szCs w:val="24"/>
          <w:lang w:val="en-US" w:eastAsia="zh" w:bidi="ar-SA"/>
          <w:woUserID w:val="2"/>
        </w:rPr>
        <w:t>4.</w:t>
      </w:r>
      <w:r>
        <w:rPr>
          <w:rFonts w:hint="eastAsia"/>
          <w:highlight w:val="none"/>
          <w:lang w:eastAsia="zh"/>
          <w:woUserID w:val="2"/>
        </w:rPr>
        <w:t>SFMLSoundProvider和FModSoundProvider实现了IAudioProvider接口</w:t>
      </w:r>
    </w:p>
    <w:p w14:paraId="467B2E41">
      <w:pPr>
        <w:numPr>
          <w:ilvl w:val="0"/>
          <w:numId w:val="0"/>
        </w:numPr>
        <w:ind w:leftChars="0"/>
        <w:rPr>
          <w:rFonts w:hint="eastAsia"/>
          <w:highlight w:val="none"/>
          <w:lang w:eastAsia="zh"/>
          <w:woUserID w:val="2"/>
        </w:rPr>
      </w:pPr>
      <w:r>
        <w:rPr>
          <w:rFonts w:hint="eastAsia"/>
          <w:b/>
          <w:bCs/>
          <w:highlight w:val="none"/>
          <w:lang w:eastAsia="zh"/>
          <w:woUserID w:val="2"/>
        </w:rPr>
        <w:t>组合关系：</w:t>
      </w:r>
    </w:p>
    <w:p w14:paraId="5CBFA799">
      <w:pPr>
        <w:numPr>
          <w:ilvl w:val="0"/>
          <w:numId w:val="0"/>
        </w:numPr>
        <w:ind w:leftChars="0"/>
        <w:rPr>
          <w:rFonts w:hint="eastAsia"/>
          <w:b/>
          <w:bCs/>
          <w:highlight w:val="none"/>
          <w:lang w:eastAsia="zh"/>
          <w:woUserID w:val="2"/>
        </w:rPr>
      </w:pPr>
      <w:r>
        <w:rPr>
          <w:rFonts w:hint="eastAsia"/>
          <w:highlight w:val="none"/>
          <w:lang w:eastAsia="zh"/>
          <w:woUserID w:val="2"/>
        </w:rPr>
        <w:tab/>
      </w:r>
      <w:r>
        <w:rPr>
          <w:rFonts w:hint="eastAsia"/>
          <w:highlight w:val="none"/>
          <w:lang w:eastAsia="zh"/>
          <w:woUserID w:val="2"/>
        </w:rPr>
        <w:t>Game类在初始化时创建PlayerPaddle、AIPaddle和GameBall实例，并添加到</w:t>
      </w:r>
      <w:r>
        <w:rPr>
          <w:rFonts w:hint="eastAsia"/>
          <w:highlight w:val="none"/>
          <w:lang w:eastAsia="zh"/>
          <w:woUserID w:val="2"/>
        </w:rPr>
        <w:tab/>
      </w:r>
      <w:r>
        <w:rPr>
          <w:rFonts w:hint="eastAsia"/>
          <w:highlight w:val="none"/>
          <w:lang w:eastAsia="zh"/>
          <w:woUserID w:val="2"/>
        </w:rPr>
        <w:t>GameObjectManager中，形成组合关系。</w:t>
      </w:r>
    </w:p>
    <w:p w14:paraId="351C4F3C">
      <w:pPr>
        <w:rPr>
          <w:rFonts w:hint="eastAsia"/>
          <w:b/>
          <w:bCs/>
          <w:highlight w:val="none"/>
          <w:lang w:eastAsia="zh"/>
          <w:woUserID w:val="2"/>
        </w:rPr>
      </w:pPr>
      <w:r>
        <w:rPr>
          <w:rFonts w:hint="eastAsia"/>
          <w:b/>
          <w:bCs/>
          <w:highlight w:val="none"/>
          <w:lang w:eastAsia="zh"/>
          <w:woUserID w:val="2"/>
        </w:rPr>
        <w:t>依赖关系：</w:t>
      </w:r>
    </w:p>
    <w:p w14:paraId="518BBD4C">
      <w:pPr>
        <w:numPr>
          <w:ilvl w:val="0"/>
          <w:numId w:val="1"/>
        </w:numPr>
        <w:ind w:left="425" w:leftChars="0" w:hanging="425" w:firstLineChars="0"/>
        <w:rPr>
          <w:rFonts w:hint="eastAsia"/>
          <w:highlight w:val="none"/>
          <w:lang w:eastAsia="zh"/>
          <w:woUserID w:val="2"/>
        </w:rPr>
      </w:pPr>
      <w:r>
        <w:rPr>
          <w:rFonts w:hint="eastAsia"/>
          <w:highlight w:val="none"/>
          <w:lang w:eastAsia="zh"/>
          <w:woUserID w:val="2"/>
        </w:rPr>
        <w:t>GameBall在碰撞检测时依赖PlayerPaddle的位置和速度信息（通过Game::GetGameObjectManager获取实例）。</w:t>
      </w:r>
    </w:p>
    <w:p w14:paraId="5E54C108">
      <w:pPr>
        <w:numPr>
          <w:ilvl w:val="0"/>
          <w:numId w:val="1"/>
        </w:numPr>
        <w:ind w:left="425" w:leftChars="0" w:hanging="425" w:firstLineChars="0"/>
        <w:rPr>
          <w:rFonts w:hint="eastAsia"/>
          <w:highlight w:val="none"/>
          <w:lang w:eastAsia="zh"/>
          <w:woUserID w:val="2"/>
        </w:rPr>
      </w:pPr>
      <w:r>
        <w:rPr>
          <w:rFonts w:hint="eastAsia"/>
          <w:highlight w:val="none"/>
          <w:lang w:eastAsia="zh"/>
          <w:woUserID w:val="2"/>
        </w:rPr>
        <w:t>PlayerPaddle的Update方法依赖Game::GetInput获取键盘输入。</w:t>
      </w:r>
    </w:p>
    <w:p w14:paraId="2E8203E3">
      <w:pPr>
        <w:rPr>
          <w:rFonts w:hint="eastAsia"/>
          <w:highlight w:val="none"/>
          <w:lang w:eastAsia="zh"/>
          <w:woUserID w:val="2"/>
        </w:rPr>
      </w:pPr>
    </w:p>
    <w:p w14:paraId="500610CA">
      <w:pPr>
        <w:rPr>
          <w:rFonts w:hint="eastAsia"/>
          <w:highlight w:val="none"/>
          <w:lang w:eastAsia="zh"/>
          <w:woUserID w:val="2"/>
        </w:rPr>
      </w:pPr>
    </w:p>
    <w:p w14:paraId="148E426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Lines="0" w:beforeAutospacing="0" w:after="0" w:afterLines="0" w:afterAutospacing="0" w:line="240" w:lineRule="auto"/>
        <w:ind w:left="0" w:right="0" w:rightChars="0" w:firstLine="0"/>
        <w:rPr>
          <w:rStyle w:val="16"/>
          <w:rFonts w:hint="default" w:ascii="Arial" w:hAnsi="Arial" w:eastAsia="PingFang SC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6ED130D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Lines="0" w:beforeAutospacing="0" w:after="0" w:afterLines="0" w:afterAutospacing="0" w:line="240" w:lineRule="auto"/>
        <w:ind w:left="0" w:right="0" w:rightChars="0" w:firstLine="0"/>
        <w:rPr>
          <w:rStyle w:val="16"/>
          <w:rFonts w:hint="default" w:ascii="Arial" w:hAnsi="Arial" w:eastAsia="PingFang SC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45B0E33D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Lines="0" w:beforeAutospacing="0" w:after="0" w:afterLines="0" w:afterAutospacing="0" w:line="240" w:lineRule="auto"/>
        <w:ind w:left="0" w:right="0" w:rightChars="0" w:firstLine="0"/>
        <w:rPr>
          <w:rStyle w:val="16"/>
          <w:rFonts w:hint="default" w:ascii="Arial" w:hAnsi="Arial" w:eastAsia="PingFang SC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2213ADB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Lines="0" w:beforeAutospacing="0" w:after="0" w:afterLines="0" w:afterAutospacing="0" w:line="240" w:lineRule="auto"/>
        <w:ind w:left="0" w:right="0" w:rightChars="0" w:firstLine="0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sz w:val="24"/>
          <w:szCs w:val="24"/>
          <w:woUserID w:val="1"/>
        </w:rPr>
      </w:pPr>
      <w:r>
        <w:rPr>
          <w:rStyle w:val="1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  <w:t>三</w:t>
      </w:r>
      <w:r>
        <w:rPr>
          <w:rStyle w:val="16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  <w:t>、</w:t>
      </w:r>
      <w:r>
        <w:rPr>
          <w:rStyle w:val="16"/>
          <w:rFonts w:hint="default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类设计的优势与特点</w:t>
      </w:r>
    </w:p>
    <w:p w14:paraId="2B3946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color w:val="00000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可扩展性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：通过基类和接口设计，方便添加新状态（如暂停菜单）或新游戏对象（如道具）。</w:t>
      </w:r>
    </w:p>
    <w:p w14:paraId="7385D0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color w:val="00000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模块化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：每个类职责明确（如 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Game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 管理流程，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GameObjectManager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 管理实体），降低耦合度。</w:t>
      </w:r>
    </w:p>
    <w:p w14:paraId="46F1D9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Fonts w:hint="eastAsia" w:ascii="微软雅黑" w:hAnsi="微软雅黑" w:eastAsia="微软雅黑" w:cs="微软雅黑"/>
          <w:color w:val="00000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学习导向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：逐步引入 OOP 概念（如继承、多态、指针），适合初学者理解 C++ 游戏开发。</w:t>
      </w:r>
    </w:p>
    <w:p w14:paraId="367791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Autospacing="0" w:afterAutospacing="0" w:line="240" w:lineRule="auto"/>
        <w:ind w:left="0" w:leftChars="0" w:right="0" w:rightChars="0" w:firstLine="0" w:firstLineChars="0"/>
        <w:rPr>
          <w:rStyle w:val="16"/>
          <w:rFonts w:hint="default" w:ascii="Arial" w:hAnsi="Arial" w:eastAsia="PingFang SC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实战导向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：结合 SFML 库，覆盖窗口创建、输入处理、碰撞检测等游戏开发核心环节。</w:t>
      </w:r>
    </w:p>
    <w:p w14:paraId="0AFF98A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Lines="0" w:beforeAutospacing="0" w:after="0" w:afterLines="0" w:afterAutospacing="0" w:line="240" w:lineRule="auto"/>
        <w:ind w:left="0" w:right="0" w:rightChars="0" w:firstLine="0"/>
        <w:rPr>
          <w:rFonts w:hint="default" w:ascii="Arial" w:hAnsi="Arial" w:eastAsia="PingFang SC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woUserID w:val="1"/>
        </w:rPr>
      </w:pPr>
      <w:r>
        <w:rPr>
          <w:rStyle w:val="16"/>
          <w:rFonts w:hint="eastAsia" w:ascii="Arial" w:hAnsi="Arial" w:eastAsia="PingFang SC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  <w:t>四</w:t>
      </w:r>
      <w:r>
        <w:rPr>
          <w:rStyle w:val="16"/>
          <w:rFonts w:hint="default" w:ascii="Arial" w:hAnsi="Arial" w:eastAsia="PingFang SC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、总结</w:t>
      </w:r>
    </w:p>
    <w:p w14:paraId="041A74A9">
      <w:pPr>
        <w:keepNext w:val="0"/>
        <w:keepLines w:val="0"/>
        <w:widowControl/>
        <w:suppressLineNumbers w:val="0"/>
        <w:shd w:val="clear" w:fill="FFFFFF"/>
        <w:spacing w:beforeAutospacing="0" w:afterAutospacing="0" w:line="240" w:lineRule="auto"/>
        <w:ind w:left="0" w:right="0" w:rightChars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核心流程：Game类作为入口，通过状态机串联SplashScreen和MainMenu，并利用GameObjectManager管理游戏对象。</w:t>
      </w:r>
    </w:p>
    <w:p w14:paraId="16C331D2">
      <w:pPr>
        <w:keepNext w:val="0"/>
        <w:keepLines w:val="0"/>
        <w:widowControl/>
        <w:suppressLineNumbers w:val="0"/>
        <w:shd w:val="clear" w:fill="FFFFFF"/>
        <w:spacing w:beforeAutospacing="0" w:afterAutospacing="0" w:line="240" w:lineRule="auto"/>
        <w:ind w:left="0" w:right="0" w:rightChars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可视化系统：VisibleGameObject及其子类（如PlayerPaddle）提供渲染能力，由GameObjectManager统一绘制。</w:t>
      </w:r>
    </w:p>
    <w:p w14:paraId="7A338426">
      <w:pPr>
        <w:keepNext w:val="0"/>
        <w:keepLines w:val="0"/>
        <w:widowControl/>
        <w:suppressLineNumbers w:val="0"/>
        <w:shd w:val="clear" w:fill="FFFFFF"/>
        <w:spacing w:beforeAutospacing="0" w:afterAutospacing="0" w:line="240" w:lineRule="auto"/>
        <w:ind w:left="0" w:right="0" w:rightChars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音频系统：通过IAudioProvider接口抽象音频操作，ServiceLocator注册具体实现SFML，实现模块解锁。</w:t>
      </w:r>
    </w:p>
    <w:p w14:paraId="7C46203C">
      <w:pPr>
        <w:rPr>
          <w:rFonts w:hint="eastAsia"/>
          <w:highlight w:val="none"/>
          <w:lang w:eastAsia="zh"/>
          <w:woUserID w:val="2"/>
        </w:rPr>
      </w:pPr>
    </w:p>
    <w:p w14:paraId="06C130F0">
      <w:pPr>
        <w:spacing w:beforeAutospacing="0" w:afterAutospacing="0" w:line="240" w:lineRule="auto"/>
        <w:ind w:right="0" w:rightChars="0"/>
        <w:rPr>
          <w:rFonts w:hint="eastAsia"/>
          <w:b/>
          <w:bCs/>
          <w:sz w:val="36"/>
          <w:szCs w:val="36"/>
          <w:highlight w:val="none"/>
          <w:lang w:eastAsia="zh"/>
          <w:woUserID w:val="1"/>
        </w:rPr>
      </w:pPr>
      <w:r>
        <w:rPr>
          <w:rFonts w:hint="eastAsia"/>
          <w:b/>
          <w:bCs/>
          <w:sz w:val="36"/>
          <w:szCs w:val="36"/>
          <w:highlight w:val="none"/>
          <w:lang w:eastAsia="zh"/>
          <w:woUserID w:val="1"/>
        </w:rPr>
        <w:t>（二）、项目框架设计</w:t>
      </w:r>
    </w:p>
    <w:p w14:paraId="70D6995E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DebugAdventure/</w:t>
      </w:r>
    </w:p>
    <w:p w14:paraId="2626A357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├── include/</w:t>
      </w:r>
    </w:p>
    <w:p w14:paraId="6BAB3EFA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Game.h</w:t>
      </w:r>
    </w:p>
    <w:p w14:paraId="4EA68D6F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Ground.h</w:t>
      </w:r>
    </w:p>
    <w:p w14:paraId="41C7AC1C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Obstacle.h</w:t>
      </w:r>
    </w:p>
    <w:p w14:paraId="021A56C1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Player.h</w:t>
      </w:r>
    </w:p>
    <w:p w14:paraId="6F4BF41B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Config.h</w:t>
      </w:r>
    </w:p>
    <w:p w14:paraId="4B045C86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└── Start.h</w:t>
      </w:r>
    </w:p>
    <w:p w14:paraId="25F836BB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├── src/</w:t>
      </w:r>
    </w:p>
    <w:p w14:paraId="0F4349CD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main.cpp</w:t>
      </w:r>
    </w:p>
    <w:p w14:paraId="0396D038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Game.cpp</w:t>
      </w:r>
    </w:p>
    <w:p w14:paraId="30CEF9C4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Player.cpp</w:t>
      </w:r>
    </w:p>
    <w:p w14:paraId="7E1BA1F7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Ground.cpp</w:t>
      </w:r>
    </w:p>
    <w:p w14:paraId="65371514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Obstacle.cpp</w:t>
      </w:r>
    </w:p>
    <w:p w14:paraId="3E4F3BBF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└── Start.cpp</w:t>
      </w:r>
    </w:p>
    <w:p w14:paraId="3C05E7F3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├── res/</w:t>
      </w:r>
    </w:p>
    <w:p w14:paraId="172A8EEC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background.png</w:t>
      </w:r>
    </w:p>
    <w:p w14:paraId="5074AA8E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│   ├── player.png</w:t>
      </w:r>
    </w:p>
    <w:p w14:paraId="512835E9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cs="Arial"/>
          <w:sz w:val="21"/>
          <w:szCs w:val="21"/>
          <w:woUserID w:val="1"/>
        </w:rPr>
      </w:pPr>
      <w:r>
        <w:rPr>
          <w:rFonts w:hint="default" w:ascii="Arial" w:hAnsi="Arial" w:eastAsia="宋体" w:cs="Arial"/>
          <w:color w:val="000000"/>
          <w:kern w:val="24"/>
          <w:sz w:val="21"/>
          <w:szCs w:val="21"/>
          <w:woUserID w:val="1"/>
        </w:rPr>
        <w:t>└── README.md</w:t>
      </w:r>
    </w:p>
    <w:p w14:paraId="244E3076">
      <w:pPr>
        <w:numPr>
          <w:ilvl w:val="0"/>
          <w:numId w:val="2"/>
        </w:numPr>
        <w:spacing w:beforeAutospacing="0" w:afterAutospacing="0" w:line="240" w:lineRule="auto"/>
        <w:ind w:right="0" w:rightChars="0"/>
        <w:rPr>
          <w:rFonts w:hint="eastAsia"/>
          <w:b/>
          <w:bCs/>
          <w:sz w:val="36"/>
          <w:szCs w:val="36"/>
          <w:highlight w:val="none"/>
          <w:lang w:eastAsia="zh"/>
          <w:woUserID w:val="1"/>
        </w:rPr>
      </w:pPr>
      <w:r>
        <w:rPr>
          <w:rFonts w:hint="eastAsia"/>
          <w:b/>
          <w:bCs/>
          <w:sz w:val="36"/>
          <w:szCs w:val="36"/>
          <w:highlight w:val="none"/>
          <w:lang w:eastAsia="zh"/>
          <w:woUserID w:val="1"/>
        </w:rPr>
        <w:t>、项目的类的设计分析</w:t>
      </w:r>
    </w:p>
    <w:p w14:paraId="11C6C1B1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highlight w:val="none"/>
          <w:lang w:eastAsia="zh"/>
          <w:woUserID w:val="1"/>
        </w:rPr>
        <w:t>一、从游戏原型到类的抽象</w:t>
      </w:r>
    </w:p>
    <w:p w14:paraId="19A92796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（1.原型功能拆解：</w:t>
      </w:r>
    </w:p>
    <w:p w14:paraId="746383CB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1.核心玩法：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玩家跳跃躲避障碍物，地面滚动形成动态场景。</w:t>
      </w:r>
    </w:p>
    <w:p w14:paraId="62BFEC1F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2.关键元素：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玩家、地面、障碍物、启动界面。</w:t>
      </w:r>
    </w:p>
    <w:p w14:paraId="1870997A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3.交互逻辑：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键盘输入（跳跃）、物理碰撞、障碍物生成。</w:t>
      </w:r>
    </w:p>
    <w:p w14:paraId="4092C5CA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（2.抽象原则：</w:t>
      </w:r>
    </w:p>
    <w:p w14:paraId="52740C8C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1.职责单一：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如Player负责角色移动，Obstacle负责障碍物逻辑。</w:t>
      </w:r>
    </w:p>
    <w:p w14:paraId="2DA6990A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2.接口隔离：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通过基类VisibleGameObject定义通用渲染和更新接口。</w:t>
      </w:r>
    </w:p>
    <w:p w14:paraId="3EB8CAE5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二、基类与派生类结构</w:t>
      </w:r>
    </w:p>
    <w:p w14:paraId="41964A5A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核心基类：VisibleGameObject</w:t>
      </w:r>
    </w:p>
    <w:p w14:paraId="26F9F1A6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属性：位置、渲染精灵、速度。</w:t>
      </w:r>
    </w:p>
    <w:p w14:paraId="5839F0E3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接口：Update()（逻辑更新）、Render()（渲染）、getBounds()（碰撞边界）。</w:t>
      </w:r>
    </w:p>
    <w:p w14:paraId="6A8C5308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派生类</w:t>
      </w:r>
    </w:p>
    <w:p w14:paraId="66386476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Player（玩家类）继承自VisibleGameObject，扩展属性：重力、跳跃冲量、角色状态（接地 / 跳跃）。</w:t>
      </w:r>
    </w:p>
    <w:p w14:paraId="3CC9F3C5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扩展方法：Jump()、重力应用、地面碰撞检测。</w:t>
      </w:r>
    </w:p>
    <w:p w14:paraId="3775165C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Obstacle（障碍物类）继承自VisibleGameObject，扩展属性：地面高度。</w:t>
      </w:r>
    </w:p>
    <w:p w14:paraId="15314F6A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扩展方法：检测是否移出屏幕。</w:t>
      </w:r>
    </w:p>
    <w:p w14:paraId="38E67565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Ground（地面类）隐式继承渲染接口，核心属性：地面片段列表、滚动速度、波浪计算时间。</w:t>
      </w:r>
    </w:p>
    <w:p w14:paraId="2759954E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核心方法：波浪偏移计算、片段循环重置。</w:t>
      </w:r>
    </w:p>
    <w:p w14:paraId="17D14D82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三、关键类设计</w:t>
      </w:r>
    </w:p>
    <w:p w14:paraId="2AE812B9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Game（游戏主类）</w:t>
      </w:r>
    </w:p>
    <w:bookmarkEnd w:id="0"/>
    <w:p w14:paraId="409F3357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职责：初始化窗口、管理主循环、生成障碍物、控制游戏状态。</w:t>
      </w:r>
    </w:p>
    <w:p w14:paraId="654A9945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属性：窗口、玩家实例、地面实例、障碍物列表。</w:t>
      </w:r>
    </w:p>
    <w:p w14:paraId="4CDBAF55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方法：run()（主循环）、事件处理、障碍物生成。</w:t>
      </w:r>
    </w:p>
    <w:p w14:paraId="12E59183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Start（启动界面类）</w:t>
      </w:r>
    </w:p>
    <w:p w14:paraId="485F5452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职责：显示标题、检测开始输入、启动游戏。</w:t>
      </w:r>
    </w:p>
    <w:p w14:paraId="6412CB19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属性：窗口、标题文本、开始提示文本。</w:t>
      </w:r>
    </w:p>
    <w:p w14:paraId="0A3138D4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四、类的管理与关系</w:t>
      </w:r>
    </w:p>
    <w:p w14:paraId="254D8A52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管理机制：</w:t>
      </w:r>
    </w:p>
    <w:p w14:paraId="2F22F65D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Game聚合管理玩家、地面和障碍物，通过列表动态添加 / 移除障碍物。</w:t>
      </w:r>
    </w:p>
    <w:p w14:paraId="22B32E71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主循环按 “事件处理→更新→渲染” 驱动所有对象。</w:t>
      </w:r>
    </w:p>
    <w:p w14:paraId="546E96E7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类间关系：</w:t>
      </w:r>
    </w:p>
    <w:p w14:paraId="3DE69597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继承：Player、Obstacle继承自VisibleGameObject。</w:t>
      </w:r>
    </w:p>
    <w:p w14:paraId="7DEC39FE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聚合：Game包含玩家、地面实例，Ground由多个片段组成。</w:t>
      </w:r>
    </w:p>
    <w:p w14:paraId="06B7DDE6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依赖：Player依赖地面高度检测碰撞，Obstacle依赖游戏时间更新位置。</w:t>
      </w:r>
    </w:p>
    <w:p w14:paraId="23BA932D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五、优化设计</w:t>
      </w:r>
    </w:p>
    <w:p w14:paraId="009F3CF6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1.性能优化：</w:t>
      </w:r>
    </w:p>
    <w:p w14:paraId="1B130054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障碍物对象池：预创建对象避免频繁内存分配。</w:t>
      </w:r>
    </w:p>
    <w:p w14:paraId="70583251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地面片段分组计算：减少逐一遍历开销。</w:t>
      </w:r>
    </w:p>
    <w:p w14:paraId="46057F4B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2.可扩展性</w:t>
      </w:r>
    </w:p>
    <w:p w14:paraId="03471CF0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基类接口支持新增对象（如道具），只需继承并实现方法。</w:t>
      </w:r>
    </w:p>
    <w:p w14:paraId="7BC475F1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参数化配置：波浪参数、障碍物速度可调整。</w:t>
      </w:r>
    </w:p>
    <w:p w14:paraId="16B910A1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highlight w:val="none"/>
          <w:lang w:eastAsia="zh"/>
          <w:woUserID w:val="1"/>
        </w:rPr>
        <w:t>3.代码优化</w:t>
      </w:r>
    </w:p>
    <w:p w14:paraId="6E1808C9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事件驱动输入：替代轮询，提升响应速度。</w:t>
      </w:r>
    </w:p>
    <w:p w14:paraId="01029F28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highlight w:val="none"/>
          <w:lang w:eastAsia="zh"/>
          <w:woUserID w:val="1"/>
        </w:rPr>
        <w:t>资源管理封装：独立ResourceManager处理纹理加载。</w:t>
      </w:r>
    </w:p>
    <w:p w14:paraId="01A1F94A">
      <w:pPr>
        <w:numPr>
          <w:numId w:val="0"/>
        </w:numPr>
        <w:spacing w:beforeAutospacing="0" w:afterAutospacing="0" w:line="240" w:lineRule="auto"/>
        <w:ind w:right="0" w:rightChars="0"/>
        <w:rPr>
          <w:rFonts w:hint="eastAsia"/>
          <w:b/>
          <w:bCs/>
          <w:sz w:val="36"/>
          <w:szCs w:val="36"/>
          <w:highlight w:val="none"/>
          <w:lang w:eastAsia="zh"/>
          <w:woUserID w:val="1"/>
        </w:rPr>
      </w:pPr>
    </w:p>
    <w:p w14:paraId="430683A2">
      <w:pPr>
        <w:spacing w:beforeAutospacing="0" w:afterAutospacing="0" w:line="240" w:lineRule="auto"/>
        <w:ind w:right="0" w:rightChars="0"/>
        <w:rPr>
          <w:rFonts w:hint="eastAsia"/>
          <w:b/>
          <w:bCs/>
          <w:sz w:val="36"/>
          <w:szCs w:val="36"/>
          <w:highlight w:val="none"/>
          <w:lang w:eastAsia="zh"/>
          <w:woUserID w:val="1"/>
        </w:rPr>
      </w:pPr>
      <w:r>
        <w:rPr>
          <w:rFonts w:hint="eastAsia"/>
          <w:b/>
          <w:bCs/>
          <w:sz w:val="36"/>
          <w:szCs w:val="36"/>
          <w:highlight w:val="none"/>
          <w:lang w:eastAsia="zh"/>
          <w:woUserID w:val="1"/>
        </w:rPr>
        <w:t>（四）、具体小组项目代码类的设计</w:t>
      </w:r>
    </w:p>
    <w:p w14:paraId="71334AD1">
      <w:pPr>
        <w:rPr>
          <w:rFonts w:hint="eastAsia"/>
          <w:highlight w:val="none"/>
          <w:lang w:eastAsia="zh"/>
          <w:woUserID w:val="2"/>
        </w:rPr>
      </w:pPr>
    </w:p>
    <w:p w14:paraId="79BF77FD">
      <w:pPr>
        <w:rPr>
          <w:rFonts w:hint="eastAsia"/>
          <w:b/>
          <w:bCs/>
          <w:sz w:val="30"/>
          <w:szCs w:val="30"/>
          <w:highlight w:val="yellow"/>
          <w:lang w:eastAsia="zh"/>
          <w:woUserID w:val="1"/>
        </w:rPr>
      </w:pPr>
      <w:r>
        <w:rPr>
          <w:rFonts w:hint="eastAsia"/>
          <w:b/>
          <w:bCs/>
          <w:sz w:val="30"/>
          <w:szCs w:val="30"/>
          <w:highlight w:val="yellow"/>
          <w:lang w:eastAsia="zh"/>
          <w:woUserID w:val="1"/>
        </w:rPr>
        <w:t>一、Game类：</w:t>
      </w:r>
    </w:p>
    <w:p w14:paraId="27A05093">
      <w:pPr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7"/>
          <w:szCs w:val="27"/>
          <w:woUserID w:val="1"/>
        </w:rPr>
      </w:pPr>
      <w:r>
        <w:rPr>
          <w:rFonts w:hint="eastAsia" w:eastAsia="Arial" w:cs="Arial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lang w:eastAsia="zh"/>
          <w:woUserID w:val="1"/>
        </w:rPr>
        <w:t>（1.）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7"/>
          <w:szCs w:val="27"/>
          <w:shd w:val="clear" w:fill="FFFFFF"/>
          <w:woUserID w:val="1"/>
        </w:rPr>
        <w:t>核心功能</w:t>
      </w:r>
    </w:p>
    <w:p w14:paraId="668327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游戏初始化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：创建游戏窗口、玩家角色、地面，并加载背景纹理。</w:t>
      </w:r>
    </w:p>
    <w:p w14:paraId="3D0C43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游戏循环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：通过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run()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方法实现包含事件处理、更新和渲染的主循环。</w:t>
      </w:r>
    </w:p>
    <w:p w14:paraId="397376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障碍物生成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：按随机时间间隔生成障碍物，这些障碍物会从右向左移动。</w:t>
      </w:r>
    </w:p>
    <w:p w14:paraId="3620B3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游戏状态管理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：目前只有 "Playing" 状态，可扩展为包含暂停、游戏结束等状态。</w:t>
      </w:r>
    </w:p>
    <w:p w14:paraId="1DA1E7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（5.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资源管理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：加载并使用背景图片作为游戏背景。</w:t>
      </w:r>
    </w:p>
    <w:p w14:paraId="1F1BDF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关键部分分析</w:t>
      </w:r>
    </w:p>
    <w:p w14:paraId="5804F6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构造函数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076F94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drawing>
          <wp:inline distT="0" distB="0" distL="114300" distR="114300">
            <wp:extent cx="3359150" cy="1555115"/>
            <wp:effectExtent l="0" t="0" r="1270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E8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初始化游戏窗口、玩家、地面和游戏状态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设置帧率上限为 60 帧每秒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加载背景纹理，若失败则抛出异常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初始化随机障碍物生成时间。</w:t>
      </w:r>
    </w:p>
    <w:p w14:paraId="53DA89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随机时间生成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6F7B18E6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generateRandomTime()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函数使用 C++11 的随机数库生成 0.5 到 3 秒之间的随机浮点数。</w:t>
      </w:r>
    </w:p>
    <w:p w14:paraId="4325CAE4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使用静态随机数生成器确保随机性。</w:t>
      </w:r>
    </w:p>
    <w:p w14:paraId="40A8E4E0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游戏循环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69B6F7C2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在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run()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方法中实现，包含事件处理、更新和渲染三个主要部分。</w:t>
      </w:r>
    </w:p>
    <w:p w14:paraId="1E8AE4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使用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dt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（delta time）确保游戏在不同性能的设备上表现一致。</w:t>
      </w:r>
    </w:p>
    <w:p w14:paraId="687A33A6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事件处理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6BE9F5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processEvents()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方法处理窗口关闭事件，未来可扩展为处理键盘、鼠标输入等。</w:t>
      </w:r>
    </w:p>
    <w:p w14:paraId="4E21B63A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（5.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更新逻辑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320814C9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更新玩家、地面和所有障碍物的状态。</w:t>
      </w:r>
    </w:p>
    <w:p w14:paraId="44419387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移除移出屏幕的障碍物以优化性能。</w:t>
      </w:r>
    </w:p>
    <w:p w14:paraId="105C7B32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基于计时器和随机时间生成新障碍物。</w:t>
      </w:r>
    </w:p>
    <w:p w14:paraId="7B789C5C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（6.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渲染逻辑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64F40C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清空窗口，绘制背景、地面、玩家和所有障碍物。</w:t>
      </w:r>
    </w:p>
    <w:p w14:paraId="644E91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使用临时精灵对象绘制背景，避免存储额外的精灵成员变量。</w:t>
      </w:r>
    </w:p>
    <w:p w14:paraId="5B4519F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（3.）未来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改进</w:t>
      </w:r>
    </w:p>
    <w:p w14:paraId="74D50E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碰撞检测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：目前代码未包含碰撞检测，可添加玩家与障碍物的碰撞逻辑。</w:t>
      </w:r>
    </w:p>
    <w:p w14:paraId="1B17A5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游戏状态扩展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：增加游戏暂停、结束和重新开始的状态及功能。</w:t>
      </w:r>
    </w:p>
    <w:p w14:paraId="3BD5AA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资源管理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：可添加更完善的资源管理系统，处理多种纹理和声音。</w:t>
      </w:r>
    </w:p>
    <w:p w14:paraId="37E420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输入处理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：扩展事件处理，添加对玩家输入的响应。</w:t>
      </w:r>
    </w:p>
    <w:p w14:paraId="64E859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障碍物多样性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：生成不同类型或属性的障碍物，增加游戏趣味性。</w:t>
      </w:r>
    </w:p>
    <w:p w14:paraId="16F6DF45">
      <w:pPr>
        <w:rPr>
          <w:rFonts w:hint="eastAsia"/>
          <w:b/>
          <w:bCs/>
          <w:sz w:val="30"/>
          <w:szCs w:val="30"/>
          <w:highlight w:val="yellow"/>
          <w:lang w:eastAsia="zh"/>
          <w:woUserID w:val="1"/>
        </w:rPr>
      </w:pPr>
      <w:r>
        <w:rPr>
          <w:rFonts w:hint="eastAsia"/>
          <w:b/>
          <w:bCs/>
          <w:sz w:val="30"/>
          <w:szCs w:val="30"/>
          <w:highlight w:val="yellow"/>
          <w:lang w:eastAsia="zh"/>
          <w:woUserID w:val="1"/>
        </w:rPr>
        <w:t>二、ground类：</w:t>
      </w:r>
    </w:p>
    <w:p w14:paraId="283AC15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核心功能</w:t>
      </w:r>
    </w:p>
    <w:p w14:paraId="347401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地面初始化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：在指定高度创建由多个小矩形组成的地面，形成连续的视觉效果。</w:t>
      </w:r>
    </w:p>
    <w:p w14:paraId="6364DA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地面滚动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：让地面从右向左移动，营造角色前进的视觉效果。</w:t>
      </w:r>
    </w:p>
    <w:p w14:paraId="3B6E95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波浪效果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：应用正弦函数使地面呈现波浪状的动态起伏效果。</w:t>
      </w:r>
    </w:p>
    <w:p w14:paraId="3CD125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无缝循环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：当单个矩形片段移出屏幕左侧时，将其重新定位到最右侧，实现无限滚动的地面。</w:t>
      </w:r>
    </w:p>
    <w:p w14:paraId="24FFFCA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关键部分分析</w:t>
      </w:r>
    </w:p>
    <w:p w14:paraId="484F916E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构造函数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2937C2DF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drawing>
          <wp:inline distT="0" distB="0" distL="114300" distR="114300">
            <wp:extent cx="5271135" cy="1349375"/>
            <wp:effectExtent l="0" t="0" r="571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83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初始化地面的移动速度、片段宽度和 Y 坐标。</w:t>
      </w:r>
    </w:p>
    <w:p w14:paraId="46EE46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创建 160 个小矩形片段，每个片段宽 5 像素，高 200 像素，形成总宽度为 800 像素的地面。</w:t>
      </w:r>
    </w:p>
    <w:p w14:paraId="7E9CC5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将所有片段排列在指定的 Y 坐标位置。</w:t>
      </w:r>
    </w:p>
    <w:p w14:paraId="2F657F1E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更新逻辑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1A0598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滚动实现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：每个片段向左移动，移动距离由速度和帧时间 (delta time) 决定。</w:t>
      </w:r>
    </w:p>
    <w:p w14:paraId="3B908D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波浪效果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：使用正弦函数计算每个片段的高度偏移，基于片段的 X 坐标和总游戏时间，形成波浪动画。</w:t>
      </w:r>
    </w:p>
    <w:p w14:paraId="224179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无缝循环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：当片段完全移出屏幕左侧时，将其重新定位到最右侧，确保地面连续不间断。</w:t>
      </w:r>
    </w:p>
    <w:p w14:paraId="7340B36B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波浪计算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250D6C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使用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std::sin(xPos * 0.01f + totalTime * 2.0f)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计算高度偏移，其中：</w:t>
      </w:r>
    </w:p>
    <w:p w14:paraId="1BDE77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xPos * 0.01f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确保不同位置的片段有不同相位，形成波浪形状。</w:t>
      </w:r>
    </w:p>
    <w:p w14:paraId="50CA4B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totalTime * 2.0f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使波浪随时间移动，创造动态效果。</w:t>
      </w:r>
    </w:p>
    <w:p w14:paraId="126A30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高度偏移范围为 ±50 像素，使地面产生明显的起伏。</w:t>
      </w:r>
    </w:p>
    <w:p w14:paraId="1AA50033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渲染函数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60ABE4E7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遍历所有片段并绘制到屏幕上，确保地面可见。</w:t>
      </w:r>
    </w:p>
    <w:p w14:paraId="22AA84C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潜在改进</w:t>
      </w:r>
    </w:p>
    <w:p w14:paraId="5A79DF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性能优化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：当前实现中，每次更新都需要遍历所有片段并重新计算位置，可以考虑优化算法。</w:t>
      </w:r>
    </w:p>
    <w:p w14:paraId="55F0A5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参数化波浪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：将波浪振幅、频率等参数设为可配置，方便调整效果。</w:t>
      </w:r>
    </w:p>
    <w:p w14:paraId="7724DD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纹理应用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：为地面添加纹理，提升视觉效果。</w:t>
      </w:r>
    </w:p>
    <w:p w14:paraId="39836D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碰撞检测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：根据波浪形状动态调整碰撞检测逻辑，确保角色与地面正确交互。</w:t>
      </w:r>
    </w:p>
    <w:p w14:paraId="4DBBBD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（5.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分段处理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：将地面分成多个段，每段有独立的波浪参数，增加视觉多样性。</w:t>
      </w:r>
    </w:p>
    <w:p w14:paraId="254BF7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</w:pPr>
    </w:p>
    <w:p w14:paraId="0DB322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420" w:lineRule="atLeast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highlight w:val="yellow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highlight w:val="yellow"/>
          <w:shd w:val="clear" w:fill="FFFFFF"/>
          <w:lang w:eastAsia="zh"/>
          <w:woUserID w:val="1"/>
        </w:rPr>
        <w:t>三、obstacle类：</w:t>
      </w:r>
    </w:p>
    <w:p w14:paraId="14A6ECE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核心功能</w:t>
      </w:r>
    </w:p>
    <w:p w14:paraId="42363B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障碍物初始化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：在屏幕右侧生成绿色方块障碍物，位置紧贴地面上方。</w:t>
      </w:r>
    </w:p>
    <w:p w14:paraId="543FAE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障碍物移动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：障碍物以固定速度从右向左移动，模拟角色前进时遇到的障碍。</w:t>
      </w:r>
    </w:p>
    <w:p w14:paraId="2584C6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渲染功能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：将障碍物绘制到游戏窗口中。</w:t>
      </w:r>
    </w:p>
    <w:p w14:paraId="459CBA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碰撞检测支持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：提供获取障碍物边界的方法，用于检测与玩家的碰撞。</w:t>
      </w:r>
    </w:p>
    <w:p w14:paraId="2F6137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（5.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屏幕外检测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：判断障碍物是否完全移出屏幕左侧，以便游戏移除不再需要的障碍物。</w:t>
      </w:r>
    </w:p>
    <w:p w14:paraId="0F0010B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关键部分分析</w:t>
      </w:r>
    </w:p>
    <w:p w14:paraId="0616A746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构造函数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06532D18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drawing>
          <wp:inline distT="0" distB="0" distL="114300" distR="114300">
            <wp:extent cx="5268595" cy="1210945"/>
            <wp:effectExtent l="0" t="0" r="825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32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初始化障碍物的大小为 40×40 像素的绿色方块。</w:t>
      </w:r>
    </w:p>
    <w:p w14:paraId="7DC8D8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设置初始位置在屏幕右侧（x=800）且底部与地面顶部对齐。</w:t>
      </w:r>
    </w:p>
    <w:p w14:paraId="1484E9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设置水平移动速度为 200 像素 / 秒（向左）。</w:t>
      </w:r>
    </w:p>
    <w:p w14:paraId="3FBBAD5D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更新逻辑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12B13C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根据 delta time 更新障碍物位置，确保在不同帧率下移动速度一致。</w:t>
      </w:r>
    </w:p>
    <w:p w14:paraId="24E56B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目前速度硬编码为 200 像素 / 秒，可考虑改为可配置参数。</w:t>
      </w:r>
    </w:p>
    <w:p w14:paraId="6A2D82C9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碰撞检测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2B8820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getBounds()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方法返回障碍物的全局边界矩形，可用于与玩家或其他对象进行碰撞检测。</w:t>
      </w:r>
    </w:p>
    <w:p w14:paraId="05B578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边界矩形基于障碍物的位置和大小自动计算。</w:t>
      </w:r>
    </w:p>
    <w:p w14:paraId="23CCD328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屏幕外检测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5592A6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isOffScreen()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方法检查障碍物是否完全移出屏幕左侧。</w:t>
      </w:r>
    </w:p>
    <w:p w14:paraId="1ED41A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当障碍物右侧边缘（x + width）小于 0 时返回 true，触发游戏将其移除。</w:t>
      </w:r>
    </w:p>
    <w:p w14:paraId="627A317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潜在改进</w:t>
      </w:r>
    </w:p>
    <w:p w14:paraId="19B113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多样化障碍物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</w:t>
      </w:r>
    </w:p>
    <w:p w14:paraId="5875D3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可扩展为不同形状、大小和颜色的障碍物。</w:t>
      </w:r>
    </w:p>
    <w:p w14:paraId="32C7CB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添加不同类型的障碍物类，继承自基类 Obstacle。</w:t>
      </w:r>
    </w:p>
    <w:p w14:paraId="6DAFEA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动态属性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</w:t>
      </w:r>
    </w:p>
    <w:p w14:paraId="75F569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使速度、颜色、大小等属性可配置或随机生成。</w:t>
      </w:r>
    </w:p>
    <w:p w14:paraId="47F993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添加垂直移动或旋转效果，增加游戏难度。</w:t>
      </w:r>
    </w:p>
    <w:p w14:paraId="12F63B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纹理支持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</w:t>
      </w:r>
    </w:p>
    <w:p w14:paraId="1E16F5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支持使用纹理图片代替纯色方块，提升视觉效果。</w:t>
      </w:r>
    </w:p>
    <w:p w14:paraId="56E62F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生命周期管理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</w:t>
      </w:r>
    </w:p>
    <w:p w14:paraId="2D60A6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添加生成动画或消失效果。</w:t>
      </w:r>
    </w:p>
    <w:p w14:paraId="6B056B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实现障碍物池以优化频繁创建和销毁的性能。</w:t>
      </w:r>
    </w:p>
    <w:p w14:paraId="0AA5EC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（5.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碰撞反馈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</w:t>
      </w:r>
    </w:p>
    <w:p w14:paraId="50696D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在碰撞发生时提供视觉或音效反馈。</w:t>
      </w:r>
    </w:p>
    <w:p w14:paraId="3C12A9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</w:p>
    <w:p w14:paraId="7055FC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420" w:lineRule="atLeast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highlight w:val="yellow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highlight w:val="yellow"/>
          <w:shd w:val="clear" w:fill="FFFFFF"/>
          <w:lang w:eastAsia="zh"/>
          <w:woUserID w:val="1"/>
        </w:rPr>
        <w:t>四、player类：</w:t>
      </w:r>
    </w:p>
    <w:p w14:paraId="475104A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核心功能</w:t>
      </w:r>
    </w:p>
    <w:p w14:paraId="466080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玩家初始化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：加载玩家纹理图片，创建矩形形状并设置初始位置。</w:t>
      </w:r>
    </w:p>
    <w:p w14:paraId="7E63FD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跳跃机制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：通过空格键触发跳跃，实现受重力影响的抛物线运动。</w:t>
      </w:r>
    </w:p>
    <w:p w14:paraId="3FBE32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碰撞检测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：检测玩家与地面的碰撞，防止玩家掉落。</w:t>
      </w:r>
    </w:p>
    <w:p w14:paraId="4C499C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物理模拟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：应用重力加速度和速度更新玩家位置。</w:t>
      </w:r>
    </w:p>
    <w:p w14:paraId="3D69F6D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关键部分分析</w:t>
      </w:r>
    </w:p>
    <w:p w14:paraId="647BFB58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构造函数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197AA5E9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drawing>
          <wp:inline distT="0" distB="0" distL="114300" distR="114300">
            <wp:extent cx="4929505" cy="2423160"/>
            <wp:effectExtent l="0" t="0" r="4445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2B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加载玩家纹理图片，若失败则抛出异常。</w:t>
      </w:r>
    </w:p>
    <w:p w14:paraId="3DE848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创建 50×50 像素的矩形作为玩家碰撞体，设置原点为中心。</w:t>
      </w:r>
    </w:p>
    <w:p w14:paraId="6005B8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纹理应用到矩形上，并设置初始位置。</w:t>
      </w:r>
    </w:p>
    <w:p w14:paraId="5FD2B51C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物理参数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5D563E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gravity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：重力加速度，默认值为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GRAVITY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（代码中未显示具体值）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jumpImpulse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：跳跃冲量，负值表示向上跳跃，默认值为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JUMP_IMPULSE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。</w:t>
      </w:r>
    </w:p>
    <w:p w14:paraId="5F298838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跳跃逻辑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008DED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当按下空格键且玩家在地面上时，赋予向上的速度（跳跃）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地面检测通过比较玩家 Y 坐标与地面高度实现。</w:t>
      </w:r>
    </w:p>
    <w:p w14:paraId="5E0273AE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重力应用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0FD0E0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每帧更新速度，增加重力影响（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velocity.y += gravity * dt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根据速度更新玩家位置（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shape.move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）。</w:t>
      </w:r>
    </w:p>
    <w:p w14:paraId="64DAA6DB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（5.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地面碰撞处理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038E73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若玩家位置低于地面，强制将其位置重置到地面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重置垂直速度为 0，防止继续下落。</w:t>
      </w:r>
    </w:p>
    <w:p w14:paraId="0EC05C5F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潜在改进</w:t>
      </w:r>
    </w:p>
    <w:p w14:paraId="7EDE2AB3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输入优化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47E023BD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使用事件处理替代轮询（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isKeyPressed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），避免跳跃延迟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支持长按空格键跳得更高的机制。</w:t>
      </w:r>
    </w:p>
    <w:p w14:paraId="50A59C4F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物理增强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6F8C72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实现二段跳或墙跳等高级动作。</w:t>
      </w:r>
    </w:p>
    <w:p w14:paraId="09DF9AC4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碰撞系统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0640E7E8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改用更精确的碰撞检测算法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支持与其他物体（如障碍物）的碰撞。</w:t>
      </w:r>
    </w:p>
    <w:p w14:paraId="69A50707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动画系统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3B7439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添加玩家动画（如跑步、跳跃、着陆动画）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根据状态改变玩家纹理或形状。</w:t>
      </w:r>
    </w:p>
    <w:p w14:paraId="3B7B62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60" w:beforeAutospacing="0" w:after="0" w:afterAutospacing="1" w:line="420" w:lineRule="atLeast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highlight w:val="yellow"/>
          <w:shd w:val="clear" w:fill="FFFFFF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6"/>
          <w:szCs w:val="36"/>
          <w:highlight w:val="yellow"/>
          <w:shd w:val="clear" w:fill="FFFFFF"/>
          <w:lang w:eastAsia="zh"/>
          <w:woUserID w:val="1"/>
        </w:rPr>
        <w:t>五、start类：</w:t>
      </w:r>
    </w:p>
    <w:p w14:paraId="5B1F58A3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核心功能</w:t>
      </w:r>
    </w:p>
    <w:p w14:paraId="0B0ADC5C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启动界面初始化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创建游戏窗口，加载字体资源，显示标题和开始提示文本。</w:t>
      </w:r>
    </w:p>
    <w:p w14:paraId="12A22D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用户输入检测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：监听 Enter 键按下事件，触发游戏启动。</w:t>
      </w:r>
    </w:p>
    <w:p w14:paraId="615F2A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120" w:beforeAutospacing="0" w:after="0" w:afterAutospacing="1" w:line="240" w:lineRule="auto"/>
        <w:ind w:left="0" w:leftChars="0" w:firstLine="0" w:firstLineChars="0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游戏流程控制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：当用户按下 Enter 键时，创建游戏实例并启动主循环。</w:t>
      </w:r>
    </w:p>
    <w:p w14:paraId="745DF93E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20" w:beforeAutospacing="0" w:after="180" w:afterAutospacing="0" w:line="240" w:lineRule="auto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"/>
          <w:woUserID w:val="1"/>
        </w:rPr>
        <w:t>（2.）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关键部分分析</w:t>
      </w:r>
    </w:p>
    <w:p w14:paraId="6590E151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（1.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构造函数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66F66105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drawing>
          <wp:inline distT="0" distB="0" distL="114300" distR="114300">
            <wp:extent cx="4796790" cy="2707640"/>
            <wp:effectExtent l="0" t="0" r="3810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5BA6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初始化窗口尺寸为 800×600 像素，标题为 "Debug Adventure"。</w:t>
      </w:r>
    </w:p>
    <w:p w14:paraId="3A47D6AB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尝试加载字体文件 "CHILLER.TTF"，但错误处理不完整（仅显示 "error..." 注释）。</w:t>
      </w:r>
    </w:p>
    <w:p w14:paraId="758F732E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创建标题文本和开始提示文本，设置字体、大小、颜色和位置。</w:t>
      </w:r>
    </w:p>
    <w:p w14:paraId="0D63679A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清空窗口并绘制文本，最后显示窗口内容。</w:t>
      </w:r>
    </w:p>
    <w:p w14:paraId="108139D7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（2.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Enter 键检测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73F268D1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checkEnterPressed()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方法使用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sf::Keyboard::isKeyPressed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轮询检测 Enter 键状态。</w:t>
      </w:r>
    </w:p>
    <w:p w14:paraId="1331C222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（3.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更新逻辑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691BE1A2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update()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方法中存在一个无限循环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while (running)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，会阻塞程序执行。</w:t>
      </w:r>
    </w:p>
    <w:p w14:paraId="1715B629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在循环内持续轮询事件并检测 Enter 键，发现按下时创建</w:t>
      </w:r>
      <w:r>
        <w:rPr>
          <w:rStyle w:val="17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Game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实例并运行。</w:t>
      </w:r>
    </w:p>
    <w:p w14:paraId="2BCE444F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这种设计可能导致界面更新不流畅，且存在性能问题。</w:t>
      </w:r>
    </w:p>
    <w:p w14:paraId="523F4A09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</w:pP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" w:bidi="ar"/>
          <w:woUserID w:val="1"/>
        </w:rPr>
        <w:t>（4.</w:t>
      </w:r>
      <w:r>
        <w:rPr>
          <w:rStyle w:val="1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资源管理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  <w:woUserID w:val="1"/>
        </w:rPr>
        <w:t>：</w:t>
      </w:r>
    </w:p>
    <w:p w14:paraId="3BC92184">
      <w:pPr>
        <w:keepNext w:val="0"/>
        <w:keepLines w:val="0"/>
        <w:widowControl/>
        <w:suppressLineNumbers w:val="0"/>
        <w:pBdr>
          <w:left w:val="none" w:color="auto" w:sz="0" w:space="0"/>
        </w:pBdr>
        <w:shd w:val="clear" w:fill="FFFFFF"/>
        <w:spacing w:before="0" w:beforeAutospacing="0" w:after="0" w:afterAutospacing="0" w:line="240" w:lineRule="auto"/>
        <w:ind w:left="0" w:leftChars="0" w:firstLine="0" w:firstLineChars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字体加载失败时没有抛出异常或提供有效错误处理，可能导致程序静默失败。</w:t>
      </w:r>
    </w:p>
    <w:p w14:paraId="48705203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 w:line="240" w:lineRule="auto"/>
        <w:ind w:left="0"/>
        <w:jc w:val="left"/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woUserID w:val="1"/>
        </w:rPr>
        <w:t>文本对象在构造函数中作为局部变量创建，绘制后即销毁，依赖 SFML 的临时渲染机制。</w:t>
      </w:r>
    </w:p>
    <w:p w14:paraId="3A355AED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Arial" w:hAnsi="Arial" w:eastAsia="宋体" w:cs="Arial"/>
          <w:b/>
          <w:bCs/>
          <w:color w:val="000000"/>
          <w:kern w:val="24"/>
          <w:sz w:val="36"/>
          <w:szCs w:val="36"/>
          <w:highlight w:val="yellow"/>
          <w:lang w:eastAsia="zh"/>
          <w:woUserID w:val="1"/>
        </w:rPr>
      </w:pPr>
    </w:p>
    <w:p w14:paraId="3FC151B4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24"/>
          <w:sz w:val="36"/>
          <w:szCs w:val="36"/>
          <w:highlight w:val="none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36"/>
          <w:szCs w:val="36"/>
          <w:highlight w:val="none"/>
          <w:lang w:eastAsia="zh"/>
          <w:woUserID w:val="1"/>
        </w:rPr>
        <w:t>（</w:t>
      </w:r>
      <w:r>
        <w:rPr>
          <w:rFonts w:hint="eastAsia" w:ascii="微软雅黑" w:hAnsi="微软雅黑" w:cs="微软雅黑"/>
          <w:b/>
          <w:bCs/>
          <w:color w:val="000000"/>
          <w:kern w:val="24"/>
          <w:sz w:val="36"/>
          <w:szCs w:val="36"/>
          <w:highlight w:val="none"/>
          <w:lang w:eastAsia="zh"/>
          <w:woUserID w:val="1"/>
        </w:rPr>
        <w:t>五</w:t>
      </w: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36"/>
          <w:szCs w:val="36"/>
          <w:highlight w:val="none"/>
          <w:lang w:eastAsia="zh"/>
          <w:woUserID w:val="1"/>
        </w:rPr>
        <w:t>）、第二周问题清单回答：</w:t>
      </w:r>
    </w:p>
    <w:p w14:paraId="40000E85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lang w:eastAsia="zh"/>
          <w:woUserID w:val="1"/>
        </w:rPr>
        <w:t>（</w:t>
      </w: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  <w:t>1.核心结构：</w:t>
      </w:r>
    </w:p>
    <w:p w14:paraId="75293E11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初始化 → 事件循环（事件处理 → 逻辑更新 → 画面渲染）→ 循环终止。</w:t>
      </w:r>
    </w:p>
    <w:p w14:paraId="7178F81D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消息机制：通过消息队列收集用户输入、系统通知等事件，按优先级处理</w:t>
      </w:r>
    </w:p>
    <w:p w14:paraId="7E5CFF7A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帧率控制：使用定时器或时间差（delta time）确保循环稳定，避免 CPU 过载。</w:t>
      </w:r>
    </w:p>
    <w:p w14:paraId="2C069A45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  <w:t>监听方式：</w:t>
      </w:r>
    </w:p>
    <w:p w14:paraId="46202DD5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kinsoku/>
        <w:wordWrap/>
        <w:overflowPunct/>
        <w:bidi w:val="0"/>
        <w:spacing w:before="0" w:beforeAutospacing="0" w:after="0" w:afterAutospacing="0"/>
        <w:ind w:right="0" w:right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键盘：监听按键按下（Key Down）、释放（KeyUp）、重复（KeyRepeat）事件，记录按键状态。</w:t>
      </w:r>
    </w:p>
    <w:p w14:paraId="3F5D2383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鼠标：监听点击、移动、滚轮事件，获取坐标位置、按键状态（左 / 中 / 右键）。</w:t>
      </w:r>
    </w:p>
    <w:p w14:paraId="6795BD37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输入映射：将原始输入映射为游戏指令。</w:t>
      </w:r>
    </w:p>
    <w:p w14:paraId="48B20773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  <w:t>双缓冲技术：</w:t>
      </w:r>
    </w:p>
    <w:p w14:paraId="76374EC1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kinsoku/>
        <w:wordWrap/>
        <w:overflowPunct/>
        <w:bidi w:val="0"/>
        <w:spacing w:before="0" w:beforeAutospacing="0" w:after="0" w:afterAutospacing="0"/>
        <w:ind w:leftChars="0" w:right="0" w:right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在后台缓冲区渲染对象，完成后一次性切换到前台，避免画面闪烁。</w:t>
      </w:r>
    </w:p>
    <w:p w14:paraId="43067A5A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渲染顺序：按图层（背景、角色、UI）分层渲染，确保遮挡关系正确。</w:t>
      </w:r>
    </w:p>
    <w:p w14:paraId="0EA3D98F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  <w:t>数据结构：</w:t>
      </w:r>
    </w:p>
    <w:p w14:paraId="6C73A07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kinsoku/>
        <w:wordWrap/>
        <w:overflowPunct/>
        <w:bidi w:val="0"/>
        <w:spacing w:before="0" w:beforeAutospacing="0" w:after="0" w:afterAutospacing="0"/>
        <w:ind w:leftChars="0" w:right="0" w:right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使用集合（如列表、字典）存储所有对象，通过 ID 或类型分类管理。</w:t>
      </w:r>
    </w:p>
    <w:p w14:paraId="3D5C2122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生命周期：对象创建、更新（逻辑与状态）、渲染、销毁的统一流程控制。</w:t>
      </w:r>
    </w:p>
    <w:p w14:paraId="4245B6A2">
      <w:pPr>
        <w:pStyle w:val="12"/>
        <w:keepNext w:val="0"/>
        <w:keepLines w:val="0"/>
        <w:widowControl/>
        <w:numPr>
          <w:ilvl w:val="0"/>
          <w:numId w:val="4"/>
        </w:numPr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  <w:t>需求分析：</w:t>
      </w:r>
    </w:p>
    <w:p w14:paraId="44A4D58C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kinsoku/>
        <w:wordWrap/>
        <w:overflowPunct/>
        <w:bidi w:val="0"/>
        <w:spacing w:before="0" w:beforeAutospacing="0" w:after="0" w:afterAutospacing="0"/>
        <w:ind w:leftChars="0" w:right="0" w:rightChars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确定类的职责（如玩家类、敌人类、场景类）。</w:t>
      </w:r>
    </w:p>
    <w:p w14:paraId="72C1B475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lang w:eastAsia="zh"/>
          <w:woUserID w:val="1"/>
        </w:rPr>
        <w:t>（6.</w:t>
      </w: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  <w:t>定义属性：</w:t>
      </w: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封装数据（如角色血量、位置）。</w:t>
      </w:r>
    </w:p>
    <w:p w14:paraId="32CAA887">
      <w:pPr>
        <w:pStyle w:val="1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eastAsia" w:ascii="微软雅黑" w:hAnsi="微软雅黑" w:eastAsia="微软雅黑" w:cs="微软雅黑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lang w:eastAsia="zh"/>
          <w:woUserID w:val="1"/>
        </w:rPr>
        <w:t>（7.</w:t>
      </w: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woUserID w:val="1"/>
        </w:rPr>
        <w:t>定义方法：</w:t>
      </w: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woUserID w:val="1"/>
        </w:rPr>
        <w:t>实现行为（如移动、攻击）。</w:t>
      </w:r>
    </w:p>
    <w:p w14:paraId="77100A1F">
      <w:pPr>
        <w:rPr>
          <w:rFonts w:hint="eastAsia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lang w:val="en-US" w:eastAsia="zh" w:bidi="ar"/>
          <w:woUserID w:val="1"/>
        </w:rPr>
        <w:t>（8.</w:t>
      </w:r>
      <w:r>
        <w:rPr>
          <w:rFonts w:hint="eastAsia" w:ascii="微软雅黑" w:hAnsi="微软雅黑" w:eastAsia="微软雅黑" w:cs="微软雅黑"/>
          <w:b/>
          <w:bCs/>
          <w:color w:val="000000"/>
          <w:kern w:val="24"/>
          <w:sz w:val="21"/>
          <w:szCs w:val="21"/>
          <w:lang w:val="en-US" w:eastAsia="zh-CN" w:bidi="ar"/>
          <w:woUserID w:val="1"/>
        </w:rPr>
        <w:t>建立关系：</w:t>
      </w:r>
      <w:r>
        <w:rPr>
          <w:rFonts w:hint="eastAsia" w:ascii="微软雅黑" w:hAnsi="微软雅黑" w:eastAsia="微软雅黑" w:cs="微软雅黑"/>
          <w:color w:val="000000"/>
          <w:kern w:val="24"/>
          <w:sz w:val="21"/>
          <w:szCs w:val="21"/>
          <w:lang w:val="en-US" w:eastAsia="zh-CN" w:bidi="ar"/>
          <w:woUserID w:val="1"/>
        </w:rPr>
        <w:t>确定继承、组合、关联等关系（如 NPC 类继承自角色基类）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PingFang SC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760BFD"/>
    <w:multiLevelType w:val="singleLevel"/>
    <w:tmpl w:val="CD760BFD"/>
    <w:lvl w:ilvl="0" w:tentative="0">
      <w:start w:val="2"/>
      <w:numFmt w:val="decimal"/>
      <w:lvlText w:val="（%1."/>
      <w:lvlJc w:val="left"/>
      <w:pPr>
        <w:tabs>
          <w:tab w:val="left" w:pos="312"/>
        </w:tabs>
      </w:pPr>
    </w:lvl>
  </w:abstractNum>
  <w:abstractNum w:abstractNumId="1">
    <w:nsid w:val="FF777EC9"/>
    <w:multiLevelType w:val="singleLevel"/>
    <w:tmpl w:val="FF777EC9"/>
    <w:lvl w:ilvl="0" w:tentative="0">
      <w:start w:val="2"/>
      <w:numFmt w:val="decimal"/>
      <w:lvlText w:val="（%1."/>
      <w:lvlJc w:val="left"/>
      <w:pPr>
        <w:tabs>
          <w:tab w:val="left" w:pos="312"/>
        </w:tabs>
      </w:pPr>
    </w:lvl>
  </w:abstractNum>
  <w:abstractNum w:abstractNumId="2">
    <w:nsid w:val="FFAAFD08"/>
    <w:multiLevelType w:val="singleLevel"/>
    <w:tmpl w:val="FFAAFD0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6F1A8BF0"/>
    <w:multiLevelType w:val="singleLevel"/>
    <w:tmpl w:val="6F1A8BF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7CFED52"/>
    <w:rsid w:val="09284798"/>
    <w:rsid w:val="0F2B6FD9"/>
    <w:rsid w:val="183C240D"/>
    <w:rsid w:val="1AA24D9F"/>
    <w:rsid w:val="21BB1C7D"/>
    <w:rsid w:val="21BF6A58"/>
    <w:rsid w:val="278FFB5D"/>
    <w:rsid w:val="28DA2E89"/>
    <w:rsid w:val="2A4254F9"/>
    <w:rsid w:val="2D1F32F4"/>
    <w:rsid w:val="2D7B79F1"/>
    <w:rsid w:val="2E781DA5"/>
    <w:rsid w:val="2FEFB4AF"/>
    <w:rsid w:val="323B4D81"/>
    <w:rsid w:val="34B70380"/>
    <w:rsid w:val="35F7C5E6"/>
    <w:rsid w:val="39FDB06F"/>
    <w:rsid w:val="3AE174A3"/>
    <w:rsid w:val="3BBF8AE3"/>
    <w:rsid w:val="3DFB3448"/>
    <w:rsid w:val="3EFD5362"/>
    <w:rsid w:val="3F7F87B3"/>
    <w:rsid w:val="3F9EFC20"/>
    <w:rsid w:val="3FAB54B6"/>
    <w:rsid w:val="3FB73682"/>
    <w:rsid w:val="3FFB435C"/>
    <w:rsid w:val="3FFF857F"/>
    <w:rsid w:val="43446334"/>
    <w:rsid w:val="43FF1F2B"/>
    <w:rsid w:val="44A84E71"/>
    <w:rsid w:val="477DCE1E"/>
    <w:rsid w:val="4DE74250"/>
    <w:rsid w:val="4E7CD644"/>
    <w:rsid w:val="56DFCEB0"/>
    <w:rsid w:val="573E1E21"/>
    <w:rsid w:val="57BD54B0"/>
    <w:rsid w:val="5B487E91"/>
    <w:rsid w:val="5CF9550F"/>
    <w:rsid w:val="5EFEBDE8"/>
    <w:rsid w:val="5FF7DD11"/>
    <w:rsid w:val="68CA2609"/>
    <w:rsid w:val="68CC1AED"/>
    <w:rsid w:val="69BB0F42"/>
    <w:rsid w:val="6A637494"/>
    <w:rsid w:val="6BCF62E6"/>
    <w:rsid w:val="6CD3A16D"/>
    <w:rsid w:val="6D535020"/>
    <w:rsid w:val="6DFD5861"/>
    <w:rsid w:val="6E1B3674"/>
    <w:rsid w:val="6E5F49A6"/>
    <w:rsid w:val="6FA7E38D"/>
    <w:rsid w:val="6FDA0961"/>
    <w:rsid w:val="6FFF37D2"/>
    <w:rsid w:val="6FFF47A9"/>
    <w:rsid w:val="70DE2EF1"/>
    <w:rsid w:val="75A77FDE"/>
    <w:rsid w:val="779FF47D"/>
    <w:rsid w:val="77E626F0"/>
    <w:rsid w:val="77EF0DBE"/>
    <w:rsid w:val="77FE79F2"/>
    <w:rsid w:val="79FA2824"/>
    <w:rsid w:val="7AF9C240"/>
    <w:rsid w:val="7AFFDD32"/>
    <w:rsid w:val="7B7FD938"/>
    <w:rsid w:val="7BDF2CFD"/>
    <w:rsid w:val="7C5F4108"/>
    <w:rsid w:val="7EFB7CC0"/>
    <w:rsid w:val="7EFFDEBE"/>
    <w:rsid w:val="7F3B5AB8"/>
    <w:rsid w:val="7F4EB8D3"/>
    <w:rsid w:val="7F79C282"/>
    <w:rsid w:val="7F7B6CAE"/>
    <w:rsid w:val="7FBF6DD0"/>
    <w:rsid w:val="7FCD17FE"/>
    <w:rsid w:val="7FD7E9A0"/>
    <w:rsid w:val="7FDC7BA7"/>
    <w:rsid w:val="7FE735BE"/>
    <w:rsid w:val="7FE9FBB2"/>
    <w:rsid w:val="7FEDE6F1"/>
    <w:rsid w:val="7FFD6111"/>
    <w:rsid w:val="7FFF22B3"/>
    <w:rsid w:val="8D7BAAA1"/>
    <w:rsid w:val="8FFFA67E"/>
    <w:rsid w:val="9BEB825A"/>
    <w:rsid w:val="9DED45A6"/>
    <w:rsid w:val="A97F623E"/>
    <w:rsid w:val="AFBF8780"/>
    <w:rsid w:val="AFD66BFB"/>
    <w:rsid w:val="AFE2918C"/>
    <w:rsid w:val="BEBB1567"/>
    <w:rsid w:val="BEEFCB4B"/>
    <w:rsid w:val="BF23CA31"/>
    <w:rsid w:val="BFA752CA"/>
    <w:rsid w:val="BFE6F841"/>
    <w:rsid w:val="CAFFAAFF"/>
    <w:rsid w:val="CB4EE46C"/>
    <w:rsid w:val="CDD54C1D"/>
    <w:rsid w:val="D5DE8897"/>
    <w:rsid w:val="D7F62660"/>
    <w:rsid w:val="D87F29E5"/>
    <w:rsid w:val="D9375438"/>
    <w:rsid w:val="DCFF2F24"/>
    <w:rsid w:val="DEA3D4D9"/>
    <w:rsid w:val="DED5EB6B"/>
    <w:rsid w:val="E79FBA63"/>
    <w:rsid w:val="E7BE7693"/>
    <w:rsid w:val="E7FE3684"/>
    <w:rsid w:val="EC2F9B61"/>
    <w:rsid w:val="EC867012"/>
    <w:rsid w:val="EEE7832D"/>
    <w:rsid w:val="EF774E27"/>
    <w:rsid w:val="EFFF70E4"/>
    <w:rsid w:val="F0BF1534"/>
    <w:rsid w:val="F3E9E123"/>
    <w:rsid w:val="F63AF9BE"/>
    <w:rsid w:val="F79D76F2"/>
    <w:rsid w:val="F7DABC1C"/>
    <w:rsid w:val="F7DB2757"/>
    <w:rsid w:val="F7EEC240"/>
    <w:rsid w:val="F7FE6F7F"/>
    <w:rsid w:val="FB6FD715"/>
    <w:rsid w:val="FBB644D7"/>
    <w:rsid w:val="FBEF5287"/>
    <w:rsid w:val="FBF75102"/>
    <w:rsid w:val="FBFB4F76"/>
    <w:rsid w:val="FCB857A7"/>
    <w:rsid w:val="FD7ED6D1"/>
    <w:rsid w:val="FDDC5620"/>
    <w:rsid w:val="FDEA700A"/>
    <w:rsid w:val="FDFF20CA"/>
    <w:rsid w:val="FF391211"/>
    <w:rsid w:val="FF9B1001"/>
    <w:rsid w:val="FFBFCE42"/>
    <w:rsid w:val="FFDF080E"/>
    <w:rsid w:val="FFDF45EB"/>
    <w:rsid w:val="FFE5A688"/>
    <w:rsid w:val="FFEF5BC8"/>
    <w:rsid w:val="FFF7B64C"/>
    <w:rsid w:val="FFFD69DF"/>
    <w:rsid w:val="FFFE65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WWO_wpscloud_20250619170405-8613a0c879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terms:modified xsi:type="dcterms:W3CDTF">2025-07-02T14:16:24Z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2052-12.9.0.21905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10FA91B101176BCBB8CE6468B73DFC21_43</vt:lpwstr>
  </property>
</Properties>
</file>