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135E" w14:textId="77777777" w:rsidR="00283D36" w:rsidRDefault="00283D36" w:rsidP="00F90F9D">
      <w:pPr>
        <w:pStyle w:val="a4"/>
        <w:spacing w:beforeLines="400" w:before="1440" w:after="360"/>
        <w:rPr>
          <w:rFonts w:hint="eastAsia"/>
          <w:sz w:val="24"/>
        </w:rPr>
      </w:pPr>
    </w:p>
    <w:p w14:paraId="6EE73D3C" w14:textId="312796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469711CD" wp14:editId="2C92C72E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2667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15F00428" wp14:editId="33DC4135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FDC9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7F9ABC9E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6E42E6DE" w14:textId="51CAE454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3C0F0A">
        <w:rPr>
          <w:rFonts w:ascii="Times New Roman" w:eastAsia="仿宋" w:hAnsi="Times New Roman" w:hint="eastAsia"/>
          <w:b/>
          <w:sz w:val="28"/>
          <w:szCs w:val="28"/>
          <w:u w:val="single"/>
        </w:rPr>
        <w:t>五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r w:rsidR="003C0F0A">
        <w:rPr>
          <w:rFonts w:ascii="Times New Roman" w:eastAsia="仿宋" w:hAnsi="Times New Roman" w:hint="eastAsia"/>
          <w:b/>
          <w:sz w:val="28"/>
          <w:szCs w:val="28"/>
          <w:u w:val="single"/>
        </w:rPr>
        <w:t>路由器基本配置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179FBB07" w14:textId="50928225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1623929718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permEnd w:id="1623929718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1236603556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1236603556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permStart w:id="1214802902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permEnd w:id="1214802902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65D6B011" w14:textId="2542734D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3C0F0A">
        <w:rPr>
          <w:rFonts w:ascii="Times New Roman" w:eastAsia="仿宋" w:hAnsi="Times New Roman" w:hint="eastAsia"/>
          <w:b/>
          <w:sz w:val="28"/>
          <w:szCs w:val="28"/>
          <w:u w:val="single"/>
        </w:rPr>
        <w:t>芦思瑶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782D62AD" w14:textId="425A2BBA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3C0F0A">
        <w:rPr>
          <w:rFonts w:ascii="Times New Roman" w:eastAsia="仿宋" w:hAnsi="Times New Roman" w:hint="eastAsia"/>
          <w:b/>
          <w:sz w:val="28"/>
          <w:szCs w:val="28"/>
          <w:u w:val="single"/>
        </w:rPr>
        <w:t>11920232202561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02F7346" w14:textId="18794D3F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r w:rsidR="003C0F0A"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3C0F0A"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2A6DDB"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765F19D" w14:textId="729FF572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3C0F0A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月</w:t>
      </w:r>
      <w:r w:rsidR="002A6DDB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日</w:t>
      </w:r>
    </w:p>
    <w:p w14:paraId="5CF2DBD1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6BE7C999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362DE945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1A5ACB1E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282F0994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2F8F37C7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245B8BEF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671423F7" w14:textId="77777777" w:rsidR="00F90F9D" w:rsidRDefault="00F90F9D" w:rsidP="00F90F9D"/>
    <w:p w14:paraId="0AB4BA43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525A55A9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6E950C82" w14:textId="4717E5C4" w:rsidR="00F90F9D" w:rsidRPr="00D328C3" w:rsidRDefault="009E7A15" w:rsidP="00F90F9D">
      <w:pPr>
        <w:pStyle w:val="a0"/>
        <w:spacing w:before="120" w:after="120"/>
        <w:ind w:firstLine="480"/>
      </w:pPr>
      <w:permStart w:id="2072252626" w:edGrp="everyone"/>
      <w:r w:rsidRPr="009E7A15">
        <w:t>通过完成实验，理解网络层和路由的基本原理。掌握路由器配置网络和组网</w:t>
      </w:r>
      <w:r w:rsidRPr="009E7A15">
        <w:t xml:space="preserve"> </w:t>
      </w:r>
      <w:r w:rsidRPr="009E7A15">
        <w:t>的方法；掌握</w:t>
      </w:r>
      <w:r w:rsidRPr="009E7A15">
        <w:t xml:space="preserve"> IP </w:t>
      </w:r>
      <w:r w:rsidRPr="009E7A15">
        <w:t>协议、</w:t>
      </w:r>
      <w:r w:rsidRPr="009E7A15">
        <w:t xml:space="preserve">IP </w:t>
      </w:r>
      <w:r w:rsidRPr="009E7A15">
        <w:t>地址配置和路由的概念；掌握</w:t>
      </w:r>
      <w:r w:rsidRPr="009E7A15">
        <w:t xml:space="preserve"> IP </w:t>
      </w:r>
      <w:r w:rsidRPr="009E7A15">
        <w:t>协议和路由的基本原</w:t>
      </w:r>
      <w:r w:rsidRPr="009E7A15">
        <w:t xml:space="preserve"> </w:t>
      </w:r>
      <w:r w:rsidRPr="009E7A15">
        <w:t>理；了解在模拟器下根据教程配置网络的方法。</w:t>
      </w:r>
    </w:p>
    <w:permEnd w:id="2072252626"/>
    <w:p w14:paraId="670DC871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16CF8293" w14:textId="643D7F7E" w:rsidR="00F90F9D" w:rsidRDefault="009E7A15" w:rsidP="00F90F9D">
      <w:pPr>
        <w:pStyle w:val="a0"/>
        <w:spacing w:before="120" w:after="120"/>
        <w:ind w:firstLine="480"/>
      </w:pPr>
      <w:permStart w:id="357981493" w:edGrp="everyone"/>
      <w:r w:rsidRPr="009E7A15">
        <w:t>使用</w:t>
      </w:r>
      <w:r w:rsidRPr="009E7A15">
        <w:t xml:space="preserve"> Router </w:t>
      </w:r>
      <w:proofErr w:type="spellStart"/>
      <w:r w:rsidRPr="009E7A15">
        <w:t>eSIM</w:t>
      </w:r>
      <w:proofErr w:type="spellEnd"/>
      <w:r w:rsidRPr="009E7A15">
        <w:t xml:space="preserve"> v1.1 </w:t>
      </w:r>
      <w:r w:rsidRPr="009E7A15">
        <w:t>模拟器来模拟路由器的配置环境；使用</w:t>
      </w:r>
      <w:r w:rsidRPr="009E7A15">
        <w:t xml:space="preserve"> CCNA Network Visualizer 6.0 </w:t>
      </w:r>
      <w:r w:rsidRPr="009E7A15">
        <w:t>配置静态路由、动态路由和交换机端口的</w:t>
      </w:r>
      <w:r w:rsidRPr="009E7A15">
        <w:t xml:space="preserve"> VLAN</w:t>
      </w:r>
      <w:r w:rsidRPr="009E7A15">
        <w:t>（虚拟局域网）</w:t>
      </w:r>
    </w:p>
    <w:permEnd w:id="357981493"/>
    <w:p w14:paraId="31D10DFB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22129171" w14:textId="21B4123C" w:rsidR="003A2035" w:rsidRDefault="00250831" w:rsidP="00F90F9D">
      <w:pPr>
        <w:pStyle w:val="a0"/>
        <w:spacing w:before="120" w:after="120"/>
        <w:ind w:firstLine="482"/>
        <w:rPr>
          <w:b/>
          <w:bCs/>
        </w:rPr>
      </w:pPr>
      <w:permStart w:id="962803479" w:edGrp="everyone"/>
      <w:r w:rsidRPr="003A2035">
        <w:rPr>
          <w:rFonts w:hint="eastAsia"/>
          <w:b/>
          <w:bCs/>
        </w:rPr>
        <w:t xml:space="preserve">1. Router </w:t>
      </w:r>
      <w:proofErr w:type="spellStart"/>
      <w:r w:rsidRPr="003A2035">
        <w:rPr>
          <w:rFonts w:hint="eastAsia"/>
          <w:b/>
          <w:bCs/>
        </w:rPr>
        <w:t>eSIM</w:t>
      </w:r>
      <w:proofErr w:type="spellEnd"/>
    </w:p>
    <w:p w14:paraId="3C122216" w14:textId="1EA45741" w:rsidR="00F90F9D" w:rsidRPr="003A2035" w:rsidRDefault="00250831" w:rsidP="00F90F9D">
      <w:pPr>
        <w:pStyle w:val="a0"/>
        <w:spacing w:before="120" w:after="120"/>
        <w:ind w:firstLine="480"/>
      </w:pPr>
      <w:r w:rsidRPr="003A2035">
        <w:rPr>
          <w:rFonts w:hint="eastAsia"/>
        </w:rPr>
        <w:t>查看某台路由器的路由表，使用</w:t>
      </w:r>
      <w:r w:rsidRPr="003A2035">
        <w:rPr>
          <w:rFonts w:hint="eastAsia"/>
        </w:rPr>
        <w:t xml:space="preserve">show </w:t>
      </w:r>
      <w:proofErr w:type="spellStart"/>
      <w:r w:rsidRPr="003A2035">
        <w:rPr>
          <w:rFonts w:hint="eastAsia"/>
        </w:rPr>
        <w:t>ip</w:t>
      </w:r>
      <w:proofErr w:type="spellEnd"/>
      <w:r w:rsidRPr="003A2035">
        <w:rPr>
          <w:rFonts w:hint="eastAsia"/>
        </w:rPr>
        <w:t xml:space="preserve"> route</w:t>
      </w:r>
      <w:r w:rsidRPr="003A2035">
        <w:rPr>
          <w:rFonts w:hint="eastAsia"/>
        </w:rPr>
        <w:t>命令</w:t>
      </w:r>
    </w:p>
    <w:p w14:paraId="461F36C7" w14:textId="50BBF0B4" w:rsidR="00250831" w:rsidRDefault="00250831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550E0268" wp14:editId="78086DCE">
            <wp:extent cx="5486400" cy="1842770"/>
            <wp:effectExtent l="0" t="0" r="0" b="5080"/>
            <wp:docPr id="1169526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26022" name="图片 11695260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E002" w14:textId="13309068" w:rsidR="003A2035" w:rsidRDefault="003A2035" w:rsidP="00F90F9D">
      <w:pPr>
        <w:pStyle w:val="a0"/>
        <w:spacing w:before="120" w:after="120"/>
        <w:ind w:firstLine="480"/>
      </w:pPr>
      <w:r>
        <w:rPr>
          <w:rFonts w:hint="eastAsia"/>
        </w:rPr>
        <w:t>查看拓补图</w:t>
      </w:r>
    </w:p>
    <w:p w14:paraId="054462B9" w14:textId="379BF03D" w:rsidR="00296BDF" w:rsidRDefault="00296BDF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745C3723" wp14:editId="1C485A57">
            <wp:extent cx="5486400" cy="3510280"/>
            <wp:effectExtent l="0" t="0" r="0" b="0"/>
            <wp:docPr id="1230884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439" name="图片 1230884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B257" w14:textId="677F541D" w:rsidR="003A2035" w:rsidRDefault="003A2035" w:rsidP="00F90F9D">
      <w:pPr>
        <w:pStyle w:val="a0"/>
        <w:spacing w:before="120" w:after="120"/>
        <w:ind w:firstLine="480"/>
      </w:pPr>
      <w:r>
        <w:rPr>
          <w:rFonts w:hint="eastAsia"/>
        </w:rPr>
        <w:t>使用</w:t>
      </w:r>
      <w:r>
        <w:rPr>
          <w:rFonts w:hint="eastAsia"/>
        </w:rPr>
        <w:t>show down</w:t>
      </w:r>
      <w:r>
        <w:rPr>
          <w:rFonts w:hint="eastAsia"/>
        </w:rPr>
        <w:t>功能。</w:t>
      </w:r>
    </w:p>
    <w:p w14:paraId="0D366D98" w14:textId="1D2A5C07" w:rsidR="00296BDF" w:rsidRDefault="00296BDF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7D1935E8" wp14:editId="2533226C">
            <wp:extent cx="5486400" cy="3749040"/>
            <wp:effectExtent l="0" t="0" r="0" b="3810"/>
            <wp:docPr id="19266667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66768" name="图片 19266667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2785" w14:textId="73AF7A1B" w:rsidR="00394233" w:rsidRDefault="00394233" w:rsidP="00F90F9D">
      <w:pPr>
        <w:pStyle w:val="a0"/>
        <w:spacing w:before="120" w:after="120"/>
        <w:ind w:firstLine="482"/>
        <w:rPr>
          <w:b/>
          <w:bCs/>
        </w:rPr>
      </w:pPr>
      <w:r w:rsidRPr="003A2035">
        <w:rPr>
          <w:rFonts w:hint="eastAsia"/>
          <w:b/>
          <w:bCs/>
        </w:rPr>
        <w:t>2.</w:t>
      </w:r>
      <w:r w:rsidRPr="003A2035">
        <w:rPr>
          <w:rFonts w:hint="eastAsia"/>
          <w:b/>
          <w:bCs/>
        </w:rPr>
        <w:t>静态路由配置：</w:t>
      </w:r>
    </w:p>
    <w:p w14:paraId="6B35BC5E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rPr>
          <w:rFonts w:hint="eastAsia"/>
        </w:rPr>
        <w:lastRenderedPageBreak/>
        <w:t xml:space="preserve"># </w:t>
      </w:r>
      <w:r w:rsidRPr="00B97E6D">
        <w:rPr>
          <w:rFonts w:hint="eastAsia"/>
        </w:rPr>
        <w:t>配置端口</w:t>
      </w:r>
    </w:p>
    <w:p w14:paraId="0788553E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Router&gt;enable</w:t>
      </w:r>
    </w:p>
    <w:p w14:paraId="143ADF01" w14:textId="77777777" w:rsidR="00B97E6D" w:rsidRPr="00B97E6D" w:rsidRDefault="00B97E6D" w:rsidP="00B97E6D">
      <w:pPr>
        <w:pStyle w:val="a0"/>
        <w:spacing w:before="120" w:after="120"/>
        <w:ind w:firstLine="480"/>
      </w:pPr>
      <w:proofErr w:type="spellStart"/>
      <w:r w:rsidRPr="00B97E6D">
        <w:t>Router#config</w:t>
      </w:r>
      <w:proofErr w:type="spellEnd"/>
      <w:r w:rsidRPr="00B97E6D">
        <w:t xml:space="preserve"> t</w:t>
      </w:r>
    </w:p>
    <w:p w14:paraId="3189D4AC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Router(config)#int f0/0</w:t>
      </w:r>
    </w:p>
    <w:p w14:paraId="0FB0A3E1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 xml:space="preserve">Router(config-if)#ip </w:t>
      </w:r>
      <w:proofErr w:type="spellStart"/>
      <w:r w:rsidRPr="00B97E6D">
        <w:t>addr</w:t>
      </w:r>
      <w:proofErr w:type="spellEnd"/>
      <w:r w:rsidRPr="00B97E6D">
        <w:t xml:space="preserve"> 121.192.1.1 255.255.255.0</w:t>
      </w:r>
    </w:p>
    <w:p w14:paraId="068B969B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Router(config-if)#no shutdown</w:t>
      </w:r>
    </w:p>
    <w:p w14:paraId="341D5DB3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Router(config-if)#int s0/1</w:t>
      </w:r>
    </w:p>
    <w:p w14:paraId="65A06801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Router(config-if)#exit</w:t>
      </w:r>
    </w:p>
    <w:p w14:paraId="55C2CF3F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Router(config)#int s0/0</w:t>
      </w:r>
    </w:p>
    <w:p w14:paraId="2D957868" w14:textId="42FDC9BD" w:rsidR="00B97E6D" w:rsidRPr="00B97E6D" w:rsidRDefault="00B97E6D" w:rsidP="00B97E6D">
      <w:pPr>
        <w:pStyle w:val="a0"/>
        <w:spacing w:before="120" w:after="120"/>
        <w:ind w:firstLine="480"/>
      </w:pPr>
      <w:r w:rsidRPr="00B97E6D">
        <w:t xml:space="preserve">Router(config-if)#ip </w:t>
      </w:r>
      <w:proofErr w:type="spellStart"/>
      <w:r w:rsidRPr="00B97E6D">
        <w:t>addr</w:t>
      </w:r>
      <w:proofErr w:type="spellEnd"/>
      <w:r w:rsidRPr="00B97E6D">
        <w:t xml:space="preserve"> 121.1</w:t>
      </w:r>
      <w:r w:rsidR="000144BC">
        <w:rPr>
          <w:rFonts w:hint="eastAsia"/>
        </w:rPr>
        <w:t>92</w:t>
      </w:r>
      <w:r w:rsidRPr="00B97E6D">
        <w:t>.2.1 255.255.255.0</w:t>
      </w:r>
    </w:p>
    <w:p w14:paraId="5A39036C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Router(config-if)#clock rate 56000</w:t>
      </w:r>
    </w:p>
    <w:p w14:paraId="584537AD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Router(config-if)#no shutdown</w:t>
      </w:r>
    </w:p>
    <w:p w14:paraId="7275C1D5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Router(config-if)#exit</w:t>
      </w:r>
    </w:p>
    <w:p w14:paraId="2A9A0E5A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Router(config)#exit</w:t>
      </w:r>
    </w:p>
    <w:p w14:paraId="732563D7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rPr>
          <w:rFonts w:hint="eastAsia"/>
        </w:rPr>
        <w:t xml:space="preserve"># </w:t>
      </w:r>
      <w:r w:rsidRPr="00B97E6D">
        <w:rPr>
          <w:rFonts w:hint="eastAsia"/>
        </w:rPr>
        <w:t>配置静态路由</w:t>
      </w:r>
    </w:p>
    <w:p w14:paraId="7C742471" w14:textId="77777777" w:rsidR="00B97E6D" w:rsidRPr="00B97E6D" w:rsidRDefault="00B97E6D" w:rsidP="00B97E6D">
      <w:pPr>
        <w:pStyle w:val="a0"/>
        <w:spacing w:before="120" w:after="120"/>
        <w:ind w:firstLine="480"/>
      </w:pPr>
      <w:r w:rsidRPr="00B97E6D">
        <w:t>Router&gt;</w:t>
      </w:r>
      <w:proofErr w:type="spellStart"/>
      <w:r w:rsidRPr="00B97E6D">
        <w:t>en</w:t>
      </w:r>
      <w:proofErr w:type="spellEnd"/>
    </w:p>
    <w:p w14:paraId="0EA6EE47" w14:textId="77777777" w:rsidR="00B97E6D" w:rsidRPr="00B97E6D" w:rsidRDefault="00B97E6D" w:rsidP="00B97E6D">
      <w:pPr>
        <w:pStyle w:val="a0"/>
        <w:spacing w:before="120" w:after="120"/>
        <w:ind w:firstLine="480"/>
      </w:pPr>
      <w:proofErr w:type="spellStart"/>
      <w:r w:rsidRPr="00B97E6D">
        <w:t>Router#config</w:t>
      </w:r>
      <w:proofErr w:type="spellEnd"/>
      <w:r w:rsidRPr="00B97E6D">
        <w:t xml:space="preserve"> t</w:t>
      </w:r>
    </w:p>
    <w:p w14:paraId="3E5862A7" w14:textId="350FCA93" w:rsidR="00B97E6D" w:rsidRDefault="00B97E6D" w:rsidP="00B97E6D">
      <w:pPr>
        <w:pStyle w:val="a0"/>
        <w:spacing w:before="120" w:after="120"/>
        <w:ind w:firstLine="480"/>
      </w:pPr>
      <w:r w:rsidRPr="00B97E6D">
        <w:t>Router(config)#ip route 121.192.3.0 255.255.255.0 121.192.2.2</w:t>
      </w:r>
    </w:p>
    <w:p w14:paraId="35DFFDE9" w14:textId="5F3D429B" w:rsidR="00B97E6D" w:rsidRPr="00B97E6D" w:rsidRDefault="00B97E6D" w:rsidP="00B97E6D">
      <w:pPr>
        <w:pStyle w:val="a0"/>
        <w:spacing w:before="120" w:after="120"/>
        <w:ind w:firstLine="482"/>
        <w:rPr>
          <w:b/>
          <w:bCs/>
        </w:rPr>
      </w:pPr>
      <w:r w:rsidRPr="00B97E6D">
        <w:rPr>
          <w:b/>
          <w:bCs/>
        </w:rPr>
        <w:t>R</w:t>
      </w:r>
      <w:r w:rsidRPr="00B97E6D">
        <w:rPr>
          <w:rFonts w:hint="eastAsia"/>
          <w:b/>
          <w:bCs/>
        </w:rPr>
        <w:t>oute A</w:t>
      </w:r>
    </w:p>
    <w:p w14:paraId="605265A9" w14:textId="275CC4FD" w:rsidR="00394233" w:rsidRDefault="00B97E6D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2CFDDEA6" wp14:editId="73404140">
            <wp:extent cx="5435879" cy="2267067"/>
            <wp:effectExtent l="0" t="0" r="0" b="0"/>
            <wp:docPr id="12740967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6707" name="图片 12740967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C826" w14:textId="23569CB5" w:rsidR="00B97E6D" w:rsidRDefault="00B97E6D" w:rsidP="00F90F9D">
      <w:pPr>
        <w:pStyle w:val="a0"/>
        <w:spacing w:before="120" w:after="120"/>
        <w:ind w:firstLine="482"/>
        <w:rPr>
          <w:b/>
          <w:bCs/>
        </w:rPr>
      </w:pPr>
      <w:proofErr w:type="spellStart"/>
      <w:r w:rsidRPr="00B97E6D">
        <w:rPr>
          <w:rFonts w:hint="eastAsia"/>
          <w:b/>
          <w:bCs/>
        </w:rPr>
        <w:t>R</w:t>
      </w:r>
      <w:r w:rsidR="00167177" w:rsidRPr="00167177">
        <w:rPr>
          <w:b/>
          <w:bCs/>
        </w:rPr>
        <w:t>outeB</w:t>
      </w:r>
      <w:proofErr w:type="spellEnd"/>
      <w:r w:rsidR="00167177" w:rsidRPr="00167177">
        <w:rPr>
          <w:rFonts w:hint="eastAsia"/>
          <w:b/>
          <w:bCs/>
        </w:rPr>
        <w:t xml:space="preserve"> </w:t>
      </w:r>
      <w:r w:rsidR="001D53A5">
        <w:rPr>
          <w:rFonts w:hint="eastAsia"/>
          <w:b/>
          <w:bCs/>
          <w:noProof/>
        </w:rPr>
        <w:drawing>
          <wp:inline distT="0" distB="0" distL="0" distR="0" wp14:anchorId="79DC50DD" wp14:editId="617A005B">
            <wp:extent cx="5486400" cy="2134235"/>
            <wp:effectExtent l="0" t="0" r="0" b="0"/>
            <wp:docPr id="20405875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7517" name="图片 20405875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5926" w14:textId="77777777" w:rsidR="00167177" w:rsidRDefault="00167177" w:rsidP="00F90F9D">
      <w:pPr>
        <w:pStyle w:val="a0"/>
        <w:spacing w:before="120" w:after="120"/>
        <w:ind w:firstLine="482"/>
        <w:rPr>
          <w:b/>
          <w:bCs/>
        </w:rPr>
      </w:pPr>
    </w:p>
    <w:p w14:paraId="22804406" w14:textId="61548619" w:rsidR="00B97E6D" w:rsidRDefault="00167177" w:rsidP="00F90F9D">
      <w:pPr>
        <w:pStyle w:val="a0"/>
        <w:spacing w:before="120" w:after="120"/>
        <w:ind w:firstLine="482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2A94C8B" wp14:editId="5021BA57">
            <wp:extent cx="5486400" cy="2738120"/>
            <wp:effectExtent l="0" t="0" r="0" b="5080"/>
            <wp:docPr id="19196544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54469" name="图片 19196544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5637" w14:textId="1A0D3FF7" w:rsidR="00167177" w:rsidRDefault="00167177" w:rsidP="00F90F9D">
      <w:pPr>
        <w:pStyle w:val="a0"/>
        <w:spacing w:before="120" w:after="120"/>
        <w:ind w:firstLine="482"/>
        <w:rPr>
          <w:b/>
          <w:bCs/>
        </w:rPr>
      </w:pPr>
      <w:r>
        <w:rPr>
          <w:b/>
          <w:bCs/>
        </w:rPr>
        <w:lastRenderedPageBreak/>
        <w:t>P</w:t>
      </w:r>
      <w:r>
        <w:rPr>
          <w:rFonts w:hint="eastAsia"/>
          <w:b/>
          <w:bCs/>
        </w:rPr>
        <w:t>ing from A TO B</w:t>
      </w:r>
    </w:p>
    <w:p w14:paraId="1E883FB8" w14:textId="3D4B2B15" w:rsidR="00167177" w:rsidRDefault="00167177" w:rsidP="00F90F9D">
      <w:pPr>
        <w:pStyle w:val="a0"/>
        <w:spacing w:before="120" w:after="120"/>
        <w:ind w:firstLine="482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7C09302" wp14:editId="4C8247D2">
            <wp:extent cx="5150115" cy="2482978"/>
            <wp:effectExtent l="0" t="0" r="0" b="0"/>
            <wp:docPr id="10721482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8255" name="图片 10721482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2A61" w14:textId="378C330D" w:rsidR="00167177" w:rsidRDefault="00167177" w:rsidP="00F90F9D">
      <w:pPr>
        <w:pStyle w:val="a0"/>
        <w:spacing w:before="120" w:after="120"/>
        <w:ind w:firstLine="482"/>
        <w:rPr>
          <w:b/>
          <w:bCs/>
        </w:rPr>
      </w:pPr>
      <w:r>
        <w:rPr>
          <w:rFonts w:hint="eastAsia"/>
          <w:b/>
          <w:bCs/>
        </w:rPr>
        <w:t>观察网络监控</w:t>
      </w:r>
    </w:p>
    <w:p w14:paraId="1D766F8E" w14:textId="4F061422" w:rsidR="00167177" w:rsidRDefault="00167177" w:rsidP="00F90F9D">
      <w:pPr>
        <w:pStyle w:val="a0"/>
        <w:spacing w:before="120" w:after="120"/>
        <w:ind w:firstLine="482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373F4567" wp14:editId="60A62BB8">
            <wp:extent cx="5486400" cy="2237105"/>
            <wp:effectExtent l="0" t="0" r="0" b="0"/>
            <wp:docPr id="14720353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5363" name="图片 147203536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BC00" w14:textId="00F84409" w:rsidR="00750E35" w:rsidRDefault="00750E35" w:rsidP="00F90F9D">
      <w:pPr>
        <w:pStyle w:val="a0"/>
        <w:spacing w:before="120" w:after="120"/>
        <w:ind w:firstLine="482"/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动态路由</w:t>
      </w:r>
    </w:p>
    <w:p w14:paraId="4C6897F5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 xml:space="preserve"># </w:t>
      </w:r>
      <w:r w:rsidRPr="00750E35">
        <w:t>配置端口（与静态路由配置中端口配置部分相同）</w:t>
      </w:r>
    </w:p>
    <w:p w14:paraId="639A79C7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Router&gt;enable</w:t>
      </w:r>
    </w:p>
    <w:p w14:paraId="383EB716" w14:textId="77777777" w:rsidR="00750E35" w:rsidRPr="00750E35" w:rsidRDefault="00750E35" w:rsidP="00750E35">
      <w:pPr>
        <w:pStyle w:val="a0"/>
        <w:spacing w:before="120" w:after="120"/>
        <w:ind w:firstLine="480"/>
      </w:pPr>
      <w:proofErr w:type="spellStart"/>
      <w:r w:rsidRPr="00750E35">
        <w:t>Router#config</w:t>
      </w:r>
      <w:proofErr w:type="spellEnd"/>
      <w:r w:rsidRPr="00750E35">
        <w:t xml:space="preserve"> t</w:t>
      </w:r>
    </w:p>
    <w:p w14:paraId="5902A121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Router(config)#int f0/0</w:t>
      </w:r>
    </w:p>
    <w:p w14:paraId="54EC5C88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 xml:space="preserve">Router(config-if)#ip </w:t>
      </w:r>
      <w:proofErr w:type="spellStart"/>
      <w:r w:rsidRPr="00750E35">
        <w:t>addr</w:t>
      </w:r>
      <w:proofErr w:type="spellEnd"/>
      <w:r w:rsidRPr="00750E35">
        <w:t xml:space="preserve"> 121.192.1.1 255.255.255.0</w:t>
      </w:r>
    </w:p>
    <w:p w14:paraId="0AA6BCAE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Router(config-if)#no shutdown</w:t>
      </w:r>
    </w:p>
    <w:p w14:paraId="39A10892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lastRenderedPageBreak/>
        <w:t>Router(config-if)#int s0/1</w:t>
      </w:r>
    </w:p>
    <w:p w14:paraId="71D2AD11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Router(config-if)#exit</w:t>
      </w:r>
    </w:p>
    <w:p w14:paraId="3A4651D3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Router(config)#int s0/0</w:t>
      </w:r>
    </w:p>
    <w:p w14:paraId="36BDCDD1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 xml:space="preserve">Router(config-if)#ip </w:t>
      </w:r>
      <w:proofErr w:type="spellStart"/>
      <w:r w:rsidRPr="00750E35">
        <w:t>addr</w:t>
      </w:r>
      <w:proofErr w:type="spellEnd"/>
      <w:r w:rsidRPr="00750E35">
        <w:t xml:space="preserve"> 121.168.2.1 255.255.255.0</w:t>
      </w:r>
    </w:p>
    <w:p w14:paraId="2A8D8D50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Router(config-if)#clock rate 56000</w:t>
      </w:r>
    </w:p>
    <w:p w14:paraId="13730D5B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Router(config-if)#no shutdown</w:t>
      </w:r>
    </w:p>
    <w:p w14:paraId="3FD426FD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Router(config-if)#exit</w:t>
      </w:r>
    </w:p>
    <w:p w14:paraId="48E883F6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Router(config)#exit</w:t>
      </w:r>
    </w:p>
    <w:p w14:paraId="1B1B5C38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 xml:space="preserve"># </w:t>
      </w:r>
      <w:r w:rsidRPr="00750E35">
        <w:t>配置动态路由（</w:t>
      </w:r>
      <w:r w:rsidRPr="00750E35">
        <w:t>RIP</w:t>
      </w:r>
      <w:r w:rsidRPr="00750E35">
        <w:t>）</w:t>
      </w:r>
    </w:p>
    <w:p w14:paraId="03ADA0BF" w14:textId="77777777" w:rsidR="00750E35" w:rsidRPr="00750E35" w:rsidRDefault="00750E35" w:rsidP="00750E35">
      <w:pPr>
        <w:pStyle w:val="a0"/>
        <w:spacing w:before="120" w:after="120"/>
        <w:ind w:firstLine="480"/>
      </w:pPr>
      <w:proofErr w:type="spellStart"/>
      <w:r w:rsidRPr="00750E35">
        <w:t>Router#config</w:t>
      </w:r>
      <w:proofErr w:type="spellEnd"/>
      <w:r w:rsidRPr="00750E35">
        <w:t xml:space="preserve"> t</w:t>
      </w:r>
    </w:p>
    <w:p w14:paraId="36FC6F0B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Router(config)#router rip</w:t>
      </w:r>
    </w:p>
    <w:p w14:paraId="0D3CC08E" w14:textId="77777777" w:rsidR="00750E35" w:rsidRPr="00750E35" w:rsidRDefault="00750E35" w:rsidP="00750E35">
      <w:pPr>
        <w:pStyle w:val="a0"/>
        <w:spacing w:before="120" w:after="120"/>
        <w:ind w:firstLine="480"/>
      </w:pPr>
      <w:r w:rsidRPr="00750E35">
        <w:t>Router(config-router)#network 121.192.1.1</w:t>
      </w:r>
    </w:p>
    <w:p w14:paraId="4B645122" w14:textId="6EB3CCF8" w:rsidR="00750E35" w:rsidRDefault="00750E35" w:rsidP="00750E35">
      <w:pPr>
        <w:pStyle w:val="a0"/>
        <w:spacing w:before="120" w:after="120"/>
        <w:ind w:firstLine="480"/>
      </w:pPr>
      <w:r w:rsidRPr="00750E35">
        <w:t>Router(config-router)#network 121.192.2.1</w:t>
      </w:r>
    </w:p>
    <w:p w14:paraId="7CB26D3C" w14:textId="14762EB2" w:rsidR="00750E35" w:rsidRDefault="00750E35" w:rsidP="00750E35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14EA11CC" wp14:editId="506D9E9E">
            <wp:extent cx="5486400" cy="2729865"/>
            <wp:effectExtent l="0" t="0" r="0" b="0"/>
            <wp:docPr id="11799232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23296" name="图片 11799232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F651" w14:textId="55A7EA1D" w:rsidR="00750E35" w:rsidRDefault="00750E35" w:rsidP="00750E35">
      <w:pPr>
        <w:pStyle w:val="a0"/>
        <w:spacing w:before="120" w:after="120"/>
        <w:ind w:firstLine="480"/>
      </w:pPr>
      <w:r>
        <w:rPr>
          <w:rFonts w:hint="eastAsia"/>
        </w:rPr>
        <w:t>打印路由表</w:t>
      </w:r>
    </w:p>
    <w:p w14:paraId="59E825A6" w14:textId="6E780E2B" w:rsidR="00750E35" w:rsidRDefault="00750E35" w:rsidP="00750E35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0EC46BF4" wp14:editId="3D87F916">
            <wp:extent cx="5277121" cy="1930499"/>
            <wp:effectExtent l="0" t="0" r="0" b="0"/>
            <wp:docPr id="9219283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28367" name="图片 9219283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71E5" w14:textId="41059385" w:rsidR="00750E35" w:rsidRDefault="00750E35" w:rsidP="00750E35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0DF92977" wp14:editId="003BAB98">
            <wp:extent cx="5283472" cy="2082907"/>
            <wp:effectExtent l="0" t="0" r="0" b="0"/>
            <wp:docPr id="3776825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82532" name="图片 3776825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0E42" w14:textId="375529CF" w:rsidR="00750E35" w:rsidRDefault="00750E35" w:rsidP="00750E35">
      <w:pPr>
        <w:pStyle w:val="a0"/>
        <w:spacing w:before="120" w:after="120"/>
        <w:ind w:firstLine="480"/>
      </w:pPr>
      <w:r>
        <w:t>P</w:t>
      </w:r>
      <w:r>
        <w:rPr>
          <w:rFonts w:hint="eastAsia"/>
        </w:rPr>
        <w:t>ing from A TO D</w:t>
      </w:r>
    </w:p>
    <w:p w14:paraId="6282E49A" w14:textId="488BA7D8" w:rsidR="00750E35" w:rsidRDefault="00750E35" w:rsidP="00750E35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30B2E0D6" wp14:editId="0FF7B283">
            <wp:extent cx="5467631" cy="2330570"/>
            <wp:effectExtent l="0" t="0" r="0" b="0"/>
            <wp:docPr id="7064320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32031" name="图片 70643203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E804" w14:textId="01FFF5CE" w:rsidR="00750E35" w:rsidRDefault="00750E35" w:rsidP="00750E35">
      <w:pPr>
        <w:pStyle w:val="a0"/>
        <w:spacing w:before="120" w:after="120"/>
        <w:ind w:firstLine="480"/>
      </w:pPr>
      <w:r>
        <w:t>C</w:t>
      </w:r>
      <w:r>
        <w:rPr>
          <w:rFonts w:hint="eastAsia"/>
        </w:rPr>
        <w:t>heck</w:t>
      </w:r>
      <w:r>
        <w:rPr>
          <w:rFonts w:hint="eastAsia"/>
        </w:rPr>
        <w:t>接口状况和</w:t>
      </w:r>
      <w:proofErr w:type="spellStart"/>
      <w:r>
        <w:rPr>
          <w:rFonts w:hint="eastAsia"/>
        </w:rPr>
        <w:t>ip</w:t>
      </w:r>
      <w:proofErr w:type="spellEnd"/>
    </w:p>
    <w:p w14:paraId="34A4F9FF" w14:textId="73F6C385" w:rsidR="00750E35" w:rsidRDefault="00750E35" w:rsidP="00750E35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5CB7C8AA" wp14:editId="5DBD1294">
            <wp:extent cx="4330923" cy="2578233"/>
            <wp:effectExtent l="0" t="0" r="0" b="0"/>
            <wp:docPr id="3466461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6129" name="图片 34664612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B8FB" w14:textId="49043062" w:rsidR="00750E35" w:rsidRDefault="00750E35" w:rsidP="00750E35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40C0F41F" wp14:editId="6048755C">
            <wp:extent cx="4483330" cy="2705239"/>
            <wp:effectExtent l="0" t="0" r="0" b="0"/>
            <wp:docPr id="13889356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35617" name="图片 138893561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7EA3" w14:textId="61275414" w:rsidR="0044713C" w:rsidRDefault="0044713C" w:rsidP="00750E35">
      <w:pPr>
        <w:pStyle w:val="a0"/>
        <w:spacing w:before="120" w:after="120"/>
        <w:ind w:firstLine="480"/>
      </w:pPr>
      <w:r>
        <w:rPr>
          <w:rFonts w:hint="eastAsia"/>
        </w:rPr>
        <w:t>4.VLAN</w:t>
      </w:r>
    </w:p>
    <w:p w14:paraId="483B177A" w14:textId="3A9265DB" w:rsidR="0044713C" w:rsidRDefault="008733E6" w:rsidP="00750E35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1D5A6072" wp14:editId="27F435E6">
            <wp:extent cx="5486400" cy="2357120"/>
            <wp:effectExtent l="0" t="0" r="0" b="5080"/>
            <wp:docPr id="168385354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53542" name="图片 16838535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737B" w14:textId="7232EA7E" w:rsidR="00386495" w:rsidRPr="00386495" w:rsidRDefault="00386495" w:rsidP="00386495">
      <w:pPr>
        <w:pStyle w:val="a0"/>
        <w:spacing w:before="120" w:after="120"/>
        <w:ind w:firstLine="480"/>
      </w:pPr>
      <w:r w:rsidRPr="00386495">
        <w:t>配置</w:t>
      </w:r>
      <w:r w:rsidRPr="00386495">
        <w:t>VLAN</w:t>
      </w:r>
      <w:r w:rsidRPr="00386495">
        <w:t>及接口</w:t>
      </w:r>
    </w:p>
    <w:p w14:paraId="5DB52A58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 xml:space="preserve">switch(config)#int </w:t>
      </w:r>
      <w:proofErr w:type="spellStart"/>
      <w:r w:rsidRPr="00386495">
        <w:t>vlan</w:t>
      </w:r>
      <w:proofErr w:type="spellEnd"/>
      <w:r w:rsidRPr="00386495">
        <w:t xml:space="preserve"> 10</w:t>
      </w:r>
    </w:p>
    <w:p w14:paraId="0A266B22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 xml:space="preserve">switch(config-if)#ip </w:t>
      </w:r>
      <w:proofErr w:type="spellStart"/>
      <w:r w:rsidRPr="00386495">
        <w:t>addr</w:t>
      </w:r>
      <w:proofErr w:type="spellEnd"/>
      <w:r w:rsidRPr="00386495">
        <w:t xml:space="preserve"> 192.168.10.1 255.255.255.0</w:t>
      </w:r>
    </w:p>
    <w:p w14:paraId="7EE89FCF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>switch(config-if)#exit</w:t>
      </w:r>
    </w:p>
    <w:p w14:paraId="3D47CBB3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 xml:space="preserve">switch(config)#int </w:t>
      </w:r>
      <w:proofErr w:type="spellStart"/>
      <w:r w:rsidRPr="00386495">
        <w:t>vlan</w:t>
      </w:r>
      <w:proofErr w:type="spellEnd"/>
      <w:r w:rsidRPr="00386495">
        <w:t xml:space="preserve"> 20</w:t>
      </w:r>
    </w:p>
    <w:p w14:paraId="065E637A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 xml:space="preserve">switch(config-if)#ip </w:t>
      </w:r>
      <w:proofErr w:type="spellStart"/>
      <w:r w:rsidRPr="00386495">
        <w:t>addr</w:t>
      </w:r>
      <w:proofErr w:type="spellEnd"/>
      <w:r w:rsidRPr="00386495">
        <w:t xml:space="preserve"> 192.168.20.1 255.255.255.0</w:t>
      </w:r>
    </w:p>
    <w:p w14:paraId="6E1B03CD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>switch(config-if)#exit</w:t>
      </w:r>
    </w:p>
    <w:p w14:paraId="1D6DD06D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>switch(config)#int f0/1</w:t>
      </w:r>
    </w:p>
    <w:p w14:paraId="18E1B04E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>switch(config-if)#switchport mode access</w:t>
      </w:r>
    </w:p>
    <w:p w14:paraId="2535577C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 xml:space="preserve">switch(config-if)#switchport access </w:t>
      </w:r>
      <w:proofErr w:type="spellStart"/>
      <w:r w:rsidRPr="00386495">
        <w:t>vlan</w:t>
      </w:r>
      <w:proofErr w:type="spellEnd"/>
      <w:r w:rsidRPr="00386495">
        <w:t xml:space="preserve"> 10</w:t>
      </w:r>
    </w:p>
    <w:p w14:paraId="0A69FDE7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>switch(config-if)#exit</w:t>
      </w:r>
    </w:p>
    <w:p w14:paraId="1F3E2FD5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>switch(config)#int f0/2</w:t>
      </w:r>
    </w:p>
    <w:p w14:paraId="2FBDB899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>switch(config-if)#switchport mode access</w:t>
      </w:r>
    </w:p>
    <w:p w14:paraId="1C5FA498" w14:textId="77777777" w:rsidR="00386495" w:rsidRPr="00386495" w:rsidRDefault="00386495" w:rsidP="00386495">
      <w:pPr>
        <w:pStyle w:val="a0"/>
        <w:spacing w:before="120" w:after="120"/>
        <w:ind w:firstLine="480"/>
      </w:pPr>
      <w:r w:rsidRPr="00386495">
        <w:t xml:space="preserve">switch(config-if)#switchport access </w:t>
      </w:r>
      <w:proofErr w:type="spellStart"/>
      <w:r w:rsidRPr="00386495">
        <w:t>vlan</w:t>
      </w:r>
      <w:proofErr w:type="spellEnd"/>
      <w:r w:rsidRPr="00386495">
        <w:t xml:space="preserve"> 20</w:t>
      </w:r>
    </w:p>
    <w:p w14:paraId="22FFDE22" w14:textId="1C3A1AFC" w:rsidR="00386495" w:rsidRDefault="00386495" w:rsidP="00386495">
      <w:pPr>
        <w:pStyle w:val="a0"/>
        <w:spacing w:before="120" w:after="120"/>
        <w:ind w:firstLine="480"/>
      </w:pPr>
      <w:r w:rsidRPr="00386495">
        <w:t>switch(config-if)#exit</w:t>
      </w:r>
    </w:p>
    <w:p w14:paraId="5246884F" w14:textId="23DB5B7F" w:rsidR="00DA1914" w:rsidRPr="00DA1914" w:rsidRDefault="00DA1914" w:rsidP="00386495">
      <w:pPr>
        <w:pStyle w:val="a0"/>
        <w:spacing w:before="120" w:after="120"/>
        <w:ind w:firstLine="482"/>
        <w:rPr>
          <w:b/>
          <w:bCs/>
        </w:rPr>
      </w:pPr>
      <w:proofErr w:type="spellStart"/>
      <w:r w:rsidRPr="00DA1914">
        <w:rPr>
          <w:rFonts w:hint="eastAsia"/>
          <w:b/>
          <w:bCs/>
        </w:rPr>
        <w:t>pingAB</w:t>
      </w:r>
      <w:proofErr w:type="spellEnd"/>
      <w:r w:rsidRPr="00DA1914">
        <w:rPr>
          <w:rFonts w:hint="eastAsia"/>
          <w:b/>
          <w:bCs/>
        </w:rPr>
        <w:t xml:space="preserve"> AD</w:t>
      </w:r>
    </w:p>
    <w:p w14:paraId="064AD232" w14:textId="1E7D1A4D" w:rsidR="00386495" w:rsidRDefault="00386495" w:rsidP="00386495">
      <w:pPr>
        <w:pStyle w:val="a0"/>
        <w:spacing w:before="120" w:after="120"/>
        <w:ind w:firstLine="480"/>
      </w:pPr>
      <w:proofErr w:type="spellStart"/>
      <w:r>
        <w:rPr>
          <w:rFonts w:hint="eastAsia"/>
        </w:rPr>
        <w:t>hostA</w:t>
      </w:r>
      <w:proofErr w:type="spellEnd"/>
      <w:r>
        <w:rPr>
          <w:rFonts w:hint="eastAsia"/>
        </w:rPr>
        <w:t xml:space="preserve"> B</w:t>
      </w:r>
      <w:r>
        <w:rPr>
          <w:rFonts w:hint="eastAsia"/>
        </w:rPr>
        <w:t>网段不相同，不能</w:t>
      </w:r>
      <w:r>
        <w:rPr>
          <w:rFonts w:hint="eastAsia"/>
        </w:rPr>
        <w:t>ping</w:t>
      </w:r>
      <w:r>
        <w:rPr>
          <w:rFonts w:hint="eastAsia"/>
        </w:rPr>
        <w:t>通</w:t>
      </w:r>
      <w:r w:rsidR="00DA1914">
        <w:rPr>
          <w:rFonts w:hint="eastAsia"/>
        </w:rPr>
        <w:t>；</w:t>
      </w:r>
      <w:r w:rsidR="00DA1914">
        <w:rPr>
          <w:rFonts w:hint="eastAsia"/>
        </w:rPr>
        <w:t>AD</w:t>
      </w:r>
      <w:r w:rsidR="00DA1914">
        <w:rPr>
          <w:rFonts w:hint="eastAsia"/>
        </w:rPr>
        <w:t>可行。</w:t>
      </w:r>
    </w:p>
    <w:p w14:paraId="5F30CF4C" w14:textId="3F40169F" w:rsidR="00DA1914" w:rsidRDefault="00DA1914" w:rsidP="00386495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18B0A4DC" wp14:editId="6C60C0A0">
            <wp:extent cx="1352620" cy="615982"/>
            <wp:effectExtent l="0" t="0" r="0" b="0"/>
            <wp:docPr id="136090776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07760" name="图片 136090776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A65E" w14:textId="74EA31F8" w:rsidR="00DA1914" w:rsidRPr="00750E35" w:rsidRDefault="00DA1914" w:rsidP="00386495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578BF0A0" wp14:editId="0F8BC305">
            <wp:extent cx="4711942" cy="1111307"/>
            <wp:effectExtent l="0" t="0" r="0" b="0"/>
            <wp:docPr id="47776048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60484" name="图片 47776048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962803479"/>
    <w:p w14:paraId="1EB27FE9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t>实验代码</w:t>
      </w:r>
    </w:p>
    <w:p w14:paraId="40E1BFEC" w14:textId="3CE3EE9E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r w:rsidR="00173FBB" w:rsidRPr="00173FBB">
        <w:t>https://gitee.com/llsulmus/computer-network/tree/master/e5</w:t>
      </w:r>
      <w:r w:rsidR="00E7788E">
        <w:rPr>
          <w:rFonts w:hint="eastAsia"/>
        </w:rPr>
        <w:t>。</w:t>
      </w:r>
      <w:permStart w:id="300885321" w:edGrp="everyone"/>
    </w:p>
    <w:permEnd w:id="300885321"/>
    <w:p w14:paraId="2F8C9601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541257EE" w14:textId="61BC847D" w:rsidR="00296BDF" w:rsidRPr="00277DC2" w:rsidRDefault="00296BDF" w:rsidP="008713E4">
      <w:pPr>
        <w:pStyle w:val="a0"/>
        <w:spacing w:before="120" w:after="120"/>
        <w:ind w:firstLine="482"/>
        <w:rPr>
          <w:b/>
          <w:bCs/>
        </w:rPr>
      </w:pPr>
      <w:permStart w:id="433728845" w:edGrp="everyone"/>
      <w:r w:rsidRPr="00277DC2">
        <w:rPr>
          <w:rFonts w:hint="eastAsia"/>
          <w:b/>
          <w:bCs/>
        </w:rPr>
        <w:t>1.</w:t>
      </w:r>
      <w:r w:rsidRPr="00277DC2">
        <w:rPr>
          <w:rFonts w:hint="eastAsia"/>
          <w:b/>
          <w:bCs/>
        </w:rPr>
        <w:t>怎样对路由器设置密码保护？利用</w:t>
      </w:r>
      <w:r w:rsidRPr="00277DC2">
        <w:rPr>
          <w:rFonts w:hint="eastAsia"/>
          <w:b/>
          <w:bCs/>
        </w:rPr>
        <w:t>show</w:t>
      </w:r>
      <w:r w:rsidRPr="00277DC2">
        <w:rPr>
          <w:rFonts w:hint="eastAsia"/>
          <w:b/>
          <w:bCs/>
        </w:rPr>
        <w:t>命令如何判定网络故障？路由器有几种配置模式如何在各个配置模式之间进行切换？如何判定路由器的串口是广域网的</w:t>
      </w:r>
      <w:r w:rsidRPr="00277DC2">
        <w:rPr>
          <w:rFonts w:hint="eastAsia"/>
          <w:b/>
          <w:bCs/>
        </w:rPr>
        <w:t>DTE</w:t>
      </w:r>
      <w:r w:rsidRPr="00277DC2">
        <w:rPr>
          <w:rFonts w:hint="eastAsia"/>
          <w:b/>
          <w:bCs/>
        </w:rPr>
        <w:t>端还是</w:t>
      </w:r>
      <w:r w:rsidRPr="00277DC2">
        <w:rPr>
          <w:rFonts w:hint="eastAsia"/>
          <w:b/>
          <w:bCs/>
        </w:rPr>
        <w:t>DCE</w:t>
      </w:r>
      <w:r w:rsidRPr="00277DC2">
        <w:rPr>
          <w:rFonts w:hint="eastAsia"/>
          <w:b/>
          <w:bCs/>
        </w:rPr>
        <w:t>端？</w:t>
      </w:r>
    </w:p>
    <w:p w14:paraId="0A8E8CAB" w14:textId="3D4E6929" w:rsidR="00277DC2" w:rsidRDefault="00296BDF" w:rsidP="00277DC2">
      <w:pPr>
        <w:pStyle w:val="a0"/>
        <w:spacing w:before="120" w:after="120"/>
        <w:ind w:firstLine="480"/>
      </w:pPr>
      <w:r>
        <w:rPr>
          <w:rFonts w:hint="eastAsia"/>
        </w:rPr>
        <w:t>答：</w:t>
      </w:r>
      <w:r w:rsidR="00277DC2">
        <w:rPr>
          <w:rFonts w:hint="eastAsia"/>
        </w:rPr>
        <w:t>（</w:t>
      </w:r>
      <w:r w:rsidR="00277DC2">
        <w:rPr>
          <w:rFonts w:hint="eastAsia"/>
        </w:rPr>
        <w:t xml:space="preserve">1. </w:t>
      </w:r>
      <w:r w:rsidR="00277DC2">
        <w:rPr>
          <w:rFonts w:hint="eastAsia"/>
        </w:rPr>
        <w:t>路由器设置密码保护：控制台密码：</w:t>
      </w:r>
      <w:r w:rsidR="00277DC2">
        <w:rPr>
          <w:rFonts w:hint="eastAsia"/>
        </w:rPr>
        <w:t>enable</w:t>
      </w:r>
      <w:r w:rsidR="00277DC2">
        <w:rPr>
          <w:rFonts w:hint="eastAsia"/>
        </w:rPr>
        <w:t>进特权模式，</w:t>
      </w:r>
      <w:r w:rsidR="00277DC2">
        <w:rPr>
          <w:rFonts w:hint="eastAsia"/>
        </w:rPr>
        <w:t>configure terminal</w:t>
      </w:r>
      <w:r w:rsidR="00277DC2">
        <w:rPr>
          <w:rFonts w:hint="eastAsia"/>
        </w:rPr>
        <w:t>进全局配置，</w:t>
      </w:r>
      <w:r w:rsidR="00277DC2">
        <w:rPr>
          <w:rFonts w:hint="eastAsia"/>
        </w:rPr>
        <w:t>line console 0</w:t>
      </w:r>
      <w:r w:rsidR="00277DC2">
        <w:rPr>
          <w:rFonts w:hint="eastAsia"/>
        </w:rPr>
        <w:t>进控制台配置，</w:t>
      </w:r>
      <w:r w:rsidR="00277DC2">
        <w:rPr>
          <w:rFonts w:hint="eastAsia"/>
        </w:rPr>
        <w:t xml:space="preserve">password </w:t>
      </w:r>
      <w:r w:rsidR="00277DC2">
        <w:rPr>
          <w:rFonts w:hint="eastAsia"/>
        </w:rPr>
        <w:t>密码设置密码，</w:t>
      </w:r>
      <w:r w:rsidR="00277DC2">
        <w:rPr>
          <w:rFonts w:hint="eastAsia"/>
        </w:rPr>
        <w:t>login</w:t>
      </w:r>
      <w:r w:rsidR="00277DC2">
        <w:rPr>
          <w:rFonts w:hint="eastAsia"/>
        </w:rPr>
        <w:t>启用验证；</w:t>
      </w:r>
      <w:r w:rsidR="00277DC2">
        <w:rPr>
          <w:rFonts w:hint="eastAsia"/>
        </w:rPr>
        <w:t xml:space="preserve">VTY </w:t>
      </w:r>
      <w:r w:rsidR="00277DC2">
        <w:rPr>
          <w:rFonts w:hint="eastAsia"/>
        </w:rPr>
        <w:t>密码：类似控制台，用</w:t>
      </w:r>
      <w:r w:rsidR="00277DC2">
        <w:rPr>
          <w:rFonts w:hint="eastAsia"/>
        </w:rPr>
        <w:t xml:space="preserve">line </w:t>
      </w:r>
      <w:proofErr w:type="spellStart"/>
      <w:r w:rsidR="00277DC2">
        <w:rPr>
          <w:rFonts w:hint="eastAsia"/>
        </w:rPr>
        <w:t>vty</w:t>
      </w:r>
      <w:proofErr w:type="spellEnd"/>
      <w:r w:rsidR="00277DC2">
        <w:rPr>
          <w:rFonts w:hint="eastAsia"/>
        </w:rPr>
        <w:t xml:space="preserve"> 0 4</w:t>
      </w:r>
      <w:r w:rsidR="00277DC2">
        <w:rPr>
          <w:rFonts w:hint="eastAsia"/>
        </w:rPr>
        <w:t>进入虚拟终端配置；使能密码：全局配置下用</w:t>
      </w:r>
      <w:r w:rsidR="00277DC2">
        <w:rPr>
          <w:rFonts w:hint="eastAsia"/>
        </w:rPr>
        <w:t xml:space="preserve">enable password </w:t>
      </w:r>
      <w:r w:rsidR="00277DC2">
        <w:rPr>
          <w:rFonts w:hint="eastAsia"/>
        </w:rPr>
        <w:t>密码设置。</w:t>
      </w:r>
    </w:p>
    <w:p w14:paraId="6C47F231" w14:textId="5954DBD3" w:rsidR="00277DC2" w:rsidRDefault="00277DC2" w:rsidP="00277DC2">
      <w:pPr>
        <w:pStyle w:val="a0"/>
        <w:spacing w:before="120" w:after="120"/>
        <w:ind w:firstLine="480"/>
      </w:pPr>
      <w:r>
        <w:rPr>
          <w:rFonts w:hint="eastAsia"/>
        </w:rPr>
        <w:t>（</w:t>
      </w:r>
      <w:r>
        <w:rPr>
          <w:rFonts w:hint="eastAsia"/>
        </w:rPr>
        <w:t xml:space="preserve">2. </w:t>
      </w:r>
      <w:r>
        <w:rPr>
          <w:rFonts w:hint="eastAsia"/>
        </w:rPr>
        <w:t>用</w:t>
      </w:r>
      <w:r>
        <w:rPr>
          <w:rFonts w:hint="eastAsia"/>
        </w:rPr>
        <w:t xml:space="preserve"> show </w:t>
      </w:r>
      <w:r>
        <w:rPr>
          <w:rFonts w:hint="eastAsia"/>
        </w:rPr>
        <w:t>命令判定网络故障：</w:t>
      </w:r>
      <w:r>
        <w:rPr>
          <w:rFonts w:hint="eastAsia"/>
        </w:rPr>
        <w:t>show interfaces</w:t>
      </w:r>
      <w:r>
        <w:rPr>
          <w:rFonts w:hint="eastAsia"/>
        </w:rPr>
        <w:t>：看接口物理和链路状态；</w:t>
      </w:r>
      <w:r>
        <w:rPr>
          <w:rFonts w:hint="eastAsia"/>
        </w:rPr>
        <w:t xml:space="preserve">show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interface brief</w:t>
      </w:r>
      <w:r>
        <w:rPr>
          <w:rFonts w:hint="eastAsia"/>
        </w:rPr>
        <w:t>：快速查接口</w:t>
      </w:r>
      <w:r>
        <w:rPr>
          <w:rFonts w:hint="eastAsia"/>
        </w:rPr>
        <w:t xml:space="preserve"> IP </w:t>
      </w:r>
      <w:r>
        <w:rPr>
          <w:rFonts w:hint="eastAsia"/>
        </w:rPr>
        <w:t>和状态；</w:t>
      </w:r>
      <w:r>
        <w:rPr>
          <w:rFonts w:hint="eastAsia"/>
        </w:rPr>
        <w:t xml:space="preserve">show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</w:t>
      </w:r>
      <w:r>
        <w:rPr>
          <w:rFonts w:hint="eastAsia"/>
        </w:rPr>
        <w:t>：查路由表条目；</w:t>
      </w:r>
      <w:r>
        <w:rPr>
          <w:rFonts w:hint="eastAsia"/>
        </w:rPr>
        <w:t>show running-config</w:t>
      </w:r>
      <w:r>
        <w:rPr>
          <w:rFonts w:hint="eastAsia"/>
        </w:rPr>
        <w:t>：看当前配置有无错。</w:t>
      </w:r>
    </w:p>
    <w:p w14:paraId="44A70CF1" w14:textId="674C41BD" w:rsidR="00277DC2" w:rsidRDefault="00277DC2" w:rsidP="00277DC2">
      <w:pPr>
        <w:pStyle w:val="a0"/>
        <w:spacing w:before="120" w:after="120"/>
        <w:ind w:firstLine="480"/>
      </w:pPr>
      <w:r>
        <w:rPr>
          <w:rFonts w:hint="eastAsia"/>
        </w:rPr>
        <w:t>（</w:t>
      </w:r>
      <w:r>
        <w:rPr>
          <w:rFonts w:hint="eastAsia"/>
        </w:rPr>
        <w:t xml:space="preserve">3. </w:t>
      </w:r>
      <w:r>
        <w:rPr>
          <w:rFonts w:hint="eastAsia"/>
        </w:rPr>
        <w:t>路由器配置模式及切换：用户模式：初始模式，可执行简单查看命令；特权模式：用户模式下</w:t>
      </w:r>
      <w:r>
        <w:rPr>
          <w:rFonts w:hint="eastAsia"/>
        </w:rPr>
        <w:t>enable</w:t>
      </w:r>
      <w:r>
        <w:rPr>
          <w:rFonts w:hint="eastAsia"/>
        </w:rPr>
        <w:t>进入，能执行更多管理命令；全局配置模式：特权模式下</w:t>
      </w:r>
      <w:r>
        <w:rPr>
          <w:rFonts w:hint="eastAsia"/>
        </w:rPr>
        <w:t>configure terminal</w:t>
      </w:r>
      <w:r>
        <w:rPr>
          <w:rFonts w:hint="eastAsia"/>
        </w:rPr>
        <w:t>进入，可全局配置；接口配置模式：全局配置下</w:t>
      </w:r>
      <w:r>
        <w:rPr>
          <w:rFonts w:hint="eastAsia"/>
        </w:rPr>
        <w:t xml:space="preserve">interface </w:t>
      </w:r>
      <w:r>
        <w:rPr>
          <w:rFonts w:hint="eastAsia"/>
        </w:rPr>
        <w:t>接口类型</w:t>
      </w:r>
      <w:r>
        <w:rPr>
          <w:rFonts w:hint="eastAsia"/>
        </w:rPr>
        <w:t xml:space="preserve"> </w:t>
      </w:r>
      <w:r>
        <w:rPr>
          <w:rFonts w:hint="eastAsia"/>
        </w:rPr>
        <w:t>编号进入，配置接口；线路配置模式：全局配置下</w:t>
      </w:r>
      <w:r>
        <w:rPr>
          <w:rFonts w:hint="eastAsia"/>
        </w:rPr>
        <w:t xml:space="preserve">line </w:t>
      </w:r>
      <w:r>
        <w:rPr>
          <w:rFonts w:hint="eastAsia"/>
        </w:rPr>
        <w:t>线路类型</w:t>
      </w:r>
      <w:r>
        <w:rPr>
          <w:rFonts w:hint="eastAsia"/>
        </w:rPr>
        <w:t xml:space="preserve"> </w:t>
      </w:r>
      <w:r>
        <w:rPr>
          <w:rFonts w:hint="eastAsia"/>
        </w:rPr>
        <w:t>编号进入，配置线路；用</w:t>
      </w:r>
      <w:r>
        <w:rPr>
          <w:rFonts w:hint="eastAsia"/>
        </w:rPr>
        <w:t>exit</w:t>
      </w:r>
      <w:r>
        <w:rPr>
          <w:rFonts w:hint="eastAsia"/>
        </w:rPr>
        <w:t>返回上一级，</w:t>
      </w:r>
      <w:r>
        <w:rPr>
          <w:rFonts w:hint="eastAsia"/>
        </w:rPr>
        <w:t>end</w:t>
      </w:r>
      <w:r>
        <w:rPr>
          <w:rFonts w:hint="eastAsia"/>
        </w:rPr>
        <w:t>回特权模式。</w:t>
      </w:r>
    </w:p>
    <w:p w14:paraId="0F69A84B" w14:textId="7382CC45" w:rsidR="00296BDF" w:rsidRDefault="00277DC2" w:rsidP="00277DC2">
      <w:pPr>
        <w:pStyle w:val="a0"/>
        <w:spacing w:before="120" w:after="120"/>
        <w:ind w:firstLine="480"/>
      </w:pPr>
      <w:r>
        <w:rPr>
          <w:rFonts w:hint="eastAsia"/>
        </w:rPr>
        <w:t>（</w:t>
      </w:r>
      <w:r>
        <w:rPr>
          <w:rFonts w:hint="eastAsia"/>
        </w:rPr>
        <w:t xml:space="preserve">4. </w:t>
      </w:r>
      <w:r>
        <w:rPr>
          <w:rFonts w:hint="eastAsia"/>
        </w:rPr>
        <w:t>判定串口是</w:t>
      </w:r>
      <w:r>
        <w:rPr>
          <w:rFonts w:hint="eastAsia"/>
        </w:rPr>
        <w:t xml:space="preserve"> DTE </w:t>
      </w:r>
      <w:r>
        <w:rPr>
          <w:rFonts w:hint="eastAsia"/>
        </w:rPr>
        <w:t>还是</w:t>
      </w:r>
      <w:r>
        <w:rPr>
          <w:rFonts w:hint="eastAsia"/>
        </w:rPr>
        <w:t xml:space="preserve"> DCE </w:t>
      </w:r>
      <w:r>
        <w:rPr>
          <w:rFonts w:hint="eastAsia"/>
        </w:rPr>
        <w:t>端：物理连接：连调制解调器等</w:t>
      </w:r>
      <w:r>
        <w:rPr>
          <w:rFonts w:hint="eastAsia"/>
        </w:rPr>
        <w:t xml:space="preserve"> DCE </w:t>
      </w:r>
      <w:r>
        <w:rPr>
          <w:rFonts w:hint="eastAsia"/>
        </w:rPr>
        <w:t>设备的是</w:t>
      </w:r>
      <w:r>
        <w:rPr>
          <w:rFonts w:hint="eastAsia"/>
        </w:rPr>
        <w:t xml:space="preserve"> DTE </w:t>
      </w:r>
      <w:r>
        <w:rPr>
          <w:rFonts w:hint="eastAsia"/>
        </w:rPr>
        <w:t>端；命令查看：</w:t>
      </w:r>
      <w:r>
        <w:rPr>
          <w:rFonts w:hint="eastAsia"/>
        </w:rPr>
        <w:t xml:space="preserve">show controllers serial </w:t>
      </w:r>
      <w:r>
        <w:rPr>
          <w:rFonts w:hint="eastAsia"/>
        </w:rPr>
        <w:t>接口编号，显示时钟速率是</w:t>
      </w:r>
      <w:r>
        <w:rPr>
          <w:rFonts w:hint="eastAsia"/>
        </w:rPr>
        <w:t xml:space="preserve"> DCE </w:t>
      </w:r>
      <w:r>
        <w:rPr>
          <w:rFonts w:hint="eastAsia"/>
        </w:rPr>
        <w:t>端。</w:t>
      </w:r>
    </w:p>
    <w:p w14:paraId="7C8CD476" w14:textId="10152A96" w:rsidR="00277DC2" w:rsidRPr="00126365" w:rsidRDefault="00277DC2" w:rsidP="008713E4">
      <w:pPr>
        <w:pStyle w:val="a0"/>
        <w:spacing w:before="120" w:after="120"/>
        <w:ind w:firstLine="482"/>
        <w:rPr>
          <w:b/>
          <w:bCs/>
        </w:rPr>
      </w:pPr>
      <w:r w:rsidRPr="00126365">
        <w:rPr>
          <w:rFonts w:hint="eastAsia"/>
          <w:b/>
          <w:bCs/>
        </w:rPr>
        <w:t>2.</w:t>
      </w:r>
      <w:r w:rsidR="00126365" w:rsidRPr="00126365">
        <w:rPr>
          <w:rFonts w:hint="eastAsia"/>
          <w:b/>
          <w:bCs/>
        </w:rPr>
        <w:t>如何实现图示网络</w:t>
      </w:r>
      <w:r w:rsidR="00126365" w:rsidRPr="00126365">
        <w:rPr>
          <w:rFonts w:hint="eastAsia"/>
          <w:b/>
          <w:bCs/>
        </w:rPr>
        <w:t>10.0.0.0</w:t>
      </w:r>
      <w:r w:rsidR="00126365" w:rsidRPr="00126365">
        <w:rPr>
          <w:rFonts w:hint="eastAsia"/>
          <w:b/>
          <w:bCs/>
        </w:rPr>
        <w:t>和</w:t>
      </w:r>
      <w:r w:rsidR="00126365" w:rsidRPr="00126365">
        <w:rPr>
          <w:rFonts w:hint="eastAsia"/>
          <w:b/>
          <w:bCs/>
        </w:rPr>
        <w:t>172.16.1.0</w:t>
      </w:r>
      <w:r w:rsidR="00126365" w:rsidRPr="00126365">
        <w:rPr>
          <w:rFonts w:hint="eastAsia"/>
          <w:b/>
          <w:bCs/>
        </w:rPr>
        <w:t>的互通，给出你的配置方案，其中路由器各端口的</w:t>
      </w:r>
      <w:r w:rsidR="00126365" w:rsidRPr="00126365">
        <w:rPr>
          <w:rFonts w:hint="eastAsia"/>
          <w:b/>
          <w:bCs/>
        </w:rPr>
        <w:t>IP</w:t>
      </w:r>
      <w:r w:rsidR="00126365" w:rsidRPr="00126365">
        <w:rPr>
          <w:rFonts w:hint="eastAsia"/>
          <w:b/>
          <w:bCs/>
        </w:rPr>
        <w:t>地址可以自己设定。</w:t>
      </w:r>
    </w:p>
    <w:p w14:paraId="784ACC43" w14:textId="3DD98E3D" w:rsidR="00277DC2" w:rsidRDefault="00277DC2" w:rsidP="008713E4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5E329F9D" wp14:editId="2BFEAF08">
            <wp:extent cx="5486400" cy="1412240"/>
            <wp:effectExtent l="0" t="0" r="0" b="0"/>
            <wp:docPr id="1331308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0891" name="图片 13313089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4AB6" w14:textId="77777777" w:rsidR="00A71786" w:rsidRDefault="00277DC2" w:rsidP="00A71786">
      <w:pPr>
        <w:pStyle w:val="a0"/>
        <w:spacing w:before="120" w:after="120"/>
        <w:ind w:firstLine="480"/>
      </w:pPr>
      <w:r>
        <w:rPr>
          <w:rFonts w:hint="eastAsia"/>
        </w:rPr>
        <w:t>答：</w:t>
      </w:r>
      <w:r w:rsidR="00A71786">
        <w:rPr>
          <w:rFonts w:hint="eastAsia"/>
        </w:rPr>
        <w:t>为路由器端口配置</w:t>
      </w:r>
      <w:r w:rsidR="00A71786">
        <w:rPr>
          <w:rFonts w:hint="eastAsia"/>
        </w:rPr>
        <w:t xml:space="preserve"> IP </w:t>
      </w:r>
      <w:r w:rsidR="00A71786">
        <w:rPr>
          <w:rFonts w:hint="eastAsia"/>
        </w:rPr>
        <w:t>地址</w:t>
      </w:r>
    </w:p>
    <w:p w14:paraId="45C24332" w14:textId="77777777" w:rsidR="00A71786" w:rsidRDefault="00A71786" w:rsidP="00A71786">
      <w:pPr>
        <w:pStyle w:val="a0"/>
        <w:spacing w:before="120" w:after="120"/>
        <w:ind w:firstLine="480"/>
      </w:pPr>
      <w:r>
        <w:rPr>
          <w:rFonts w:hint="eastAsia"/>
        </w:rPr>
        <w:t>左路由器：</w:t>
      </w:r>
    </w:p>
    <w:p w14:paraId="16A781A1" w14:textId="578934FA" w:rsidR="00A71786" w:rsidRDefault="00A71786" w:rsidP="00A71786">
      <w:pPr>
        <w:pStyle w:val="a0"/>
        <w:spacing w:before="120" w:after="120"/>
        <w:ind w:firstLine="480"/>
      </w:pPr>
      <w:r>
        <w:t>Router&gt;enable</w:t>
      </w:r>
    </w:p>
    <w:p w14:paraId="3324B696" w14:textId="77777777" w:rsidR="00A71786" w:rsidRDefault="00A71786" w:rsidP="00A71786">
      <w:pPr>
        <w:pStyle w:val="a0"/>
        <w:spacing w:before="120" w:after="120"/>
        <w:ind w:firstLine="480"/>
      </w:pPr>
      <w:proofErr w:type="spellStart"/>
      <w:r>
        <w:t>Router#configure</w:t>
      </w:r>
      <w:proofErr w:type="spellEnd"/>
      <w:r>
        <w:t xml:space="preserve"> terminal</w:t>
      </w:r>
    </w:p>
    <w:p w14:paraId="227D5BB4" w14:textId="77777777" w:rsidR="00A71786" w:rsidRDefault="00A71786" w:rsidP="00A71786">
      <w:pPr>
        <w:pStyle w:val="a0"/>
        <w:spacing w:before="120" w:after="120"/>
        <w:ind w:firstLine="480"/>
      </w:pPr>
      <w:r>
        <w:rPr>
          <w:rFonts w:hint="eastAsia"/>
        </w:rPr>
        <w:t>假设</w:t>
      </w:r>
      <w:r>
        <w:rPr>
          <w:rFonts w:hint="eastAsia"/>
        </w:rPr>
        <w:t xml:space="preserve"> e0/1 </w:t>
      </w:r>
      <w:r>
        <w:rPr>
          <w:rFonts w:hint="eastAsia"/>
        </w:rPr>
        <w:t>连接</w:t>
      </w:r>
      <w:r>
        <w:rPr>
          <w:rFonts w:hint="eastAsia"/>
        </w:rPr>
        <w:t xml:space="preserve"> 10.0.0.0 </w:t>
      </w:r>
      <w:r>
        <w:rPr>
          <w:rFonts w:hint="eastAsia"/>
        </w:rPr>
        <w:t>网络，配置</w:t>
      </w:r>
      <w:r>
        <w:rPr>
          <w:rFonts w:hint="eastAsia"/>
        </w:rPr>
        <w:t xml:space="preserve"> IP </w:t>
      </w:r>
      <w:r>
        <w:rPr>
          <w:rFonts w:hint="eastAsia"/>
        </w:rPr>
        <w:t>地址（假设</w:t>
      </w:r>
      <w:r>
        <w:rPr>
          <w:rFonts w:hint="eastAsia"/>
        </w:rPr>
        <w:t xml:space="preserve"> 10.0.0.1/24 </w:t>
      </w:r>
      <w:r>
        <w:rPr>
          <w:rFonts w:hint="eastAsia"/>
        </w:rPr>
        <w:t>）：</w:t>
      </w:r>
    </w:p>
    <w:p w14:paraId="671627A1" w14:textId="77777777" w:rsidR="00A71786" w:rsidRDefault="00A71786" w:rsidP="00A71786">
      <w:pPr>
        <w:pStyle w:val="a0"/>
        <w:spacing w:before="120" w:after="120"/>
        <w:ind w:firstLine="480"/>
      </w:pPr>
      <w:r>
        <w:t>Router(config)#interface e0/1</w:t>
      </w:r>
    </w:p>
    <w:p w14:paraId="57FB4206" w14:textId="77777777" w:rsidR="00A71786" w:rsidRDefault="00A71786" w:rsidP="00A71786">
      <w:pPr>
        <w:pStyle w:val="a0"/>
        <w:spacing w:before="120" w:after="120"/>
        <w:ind w:firstLine="480"/>
      </w:pPr>
      <w:r>
        <w:t>Router(config-if)#ip address 10.0.0.1 255.255.255.0</w:t>
      </w:r>
    </w:p>
    <w:p w14:paraId="5D20C7A7" w14:textId="77777777" w:rsidR="00A71786" w:rsidRDefault="00A71786" w:rsidP="00A71786">
      <w:pPr>
        <w:pStyle w:val="a0"/>
        <w:spacing w:before="120" w:after="120"/>
        <w:ind w:firstLine="480"/>
      </w:pPr>
      <w:r>
        <w:t>Router(config-if)#no shutdown</w:t>
      </w:r>
    </w:p>
    <w:p w14:paraId="4D984BF3" w14:textId="77777777" w:rsidR="00A71786" w:rsidRDefault="00A71786" w:rsidP="00A71786">
      <w:pPr>
        <w:pStyle w:val="a0"/>
        <w:spacing w:before="120" w:after="120"/>
        <w:ind w:firstLine="480"/>
      </w:pPr>
      <w:r>
        <w:t>Router(config-if)#exit</w:t>
      </w:r>
    </w:p>
    <w:p w14:paraId="66A693E6" w14:textId="77777777" w:rsidR="00A71786" w:rsidRDefault="00A71786" w:rsidP="00A71786">
      <w:pPr>
        <w:pStyle w:val="a0"/>
        <w:spacing w:before="120" w:after="120"/>
        <w:ind w:firstLine="480"/>
      </w:pPr>
      <w:r>
        <w:rPr>
          <w:rFonts w:hint="eastAsia"/>
        </w:rPr>
        <w:t>假设</w:t>
      </w:r>
      <w:r>
        <w:rPr>
          <w:rFonts w:hint="eastAsia"/>
        </w:rPr>
        <w:t xml:space="preserve"> e0/2 </w:t>
      </w:r>
      <w:r>
        <w:rPr>
          <w:rFonts w:hint="eastAsia"/>
        </w:rPr>
        <w:t>连接中间链路，配置</w:t>
      </w:r>
      <w:r>
        <w:rPr>
          <w:rFonts w:hint="eastAsia"/>
        </w:rPr>
        <w:t xml:space="preserve"> IP </w:t>
      </w:r>
      <w:r>
        <w:rPr>
          <w:rFonts w:hint="eastAsia"/>
        </w:rPr>
        <w:t>地址（假设</w:t>
      </w:r>
      <w:r>
        <w:rPr>
          <w:rFonts w:hint="eastAsia"/>
        </w:rPr>
        <w:t xml:space="preserve"> 192.168.1.1/24 </w:t>
      </w:r>
      <w:r>
        <w:rPr>
          <w:rFonts w:hint="eastAsia"/>
        </w:rPr>
        <w:t>）：</w:t>
      </w:r>
    </w:p>
    <w:p w14:paraId="445D4CF0" w14:textId="77777777" w:rsidR="00A71786" w:rsidRDefault="00A71786" w:rsidP="00A71786">
      <w:pPr>
        <w:pStyle w:val="a0"/>
        <w:spacing w:before="120" w:after="120"/>
        <w:ind w:firstLine="480"/>
      </w:pPr>
      <w:r>
        <w:t>Router(config)#interface e0/2</w:t>
      </w:r>
    </w:p>
    <w:p w14:paraId="4A5D689B" w14:textId="77777777" w:rsidR="00A71786" w:rsidRDefault="00A71786" w:rsidP="00A71786">
      <w:pPr>
        <w:pStyle w:val="a0"/>
        <w:spacing w:before="120" w:after="120"/>
        <w:ind w:firstLine="480"/>
      </w:pPr>
      <w:r>
        <w:t>Router(config-if)#ip address 192.168.1.1 255.255.255.0</w:t>
      </w:r>
    </w:p>
    <w:p w14:paraId="7C82DED7" w14:textId="77777777" w:rsidR="00A71786" w:rsidRDefault="00A71786" w:rsidP="00A71786">
      <w:pPr>
        <w:pStyle w:val="a0"/>
        <w:spacing w:before="120" w:after="120"/>
        <w:ind w:firstLine="480"/>
      </w:pPr>
      <w:r>
        <w:t>Router(config-if)#no shutdown</w:t>
      </w:r>
    </w:p>
    <w:p w14:paraId="43ABEAD2" w14:textId="77777777" w:rsidR="00A71786" w:rsidRDefault="00A71786" w:rsidP="00A71786">
      <w:pPr>
        <w:pStyle w:val="a0"/>
        <w:spacing w:before="120" w:after="120"/>
        <w:ind w:firstLine="480"/>
      </w:pPr>
      <w:r>
        <w:t>Router(config-if)#exit</w:t>
      </w:r>
    </w:p>
    <w:p w14:paraId="222F8550" w14:textId="138B829F" w:rsidR="00A71786" w:rsidRDefault="00A71786" w:rsidP="00A71786">
      <w:pPr>
        <w:pStyle w:val="a0"/>
        <w:spacing w:before="120" w:after="120"/>
        <w:ind w:firstLine="480"/>
      </w:pPr>
      <w:r>
        <w:rPr>
          <w:rFonts w:hint="eastAsia"/>
        </w:rPr>
        <w:t>右路由器：</w:t>
      </w:r>
    </w:p>
    <w:p w14:paraId="38FBB539" w14:textId="24A3E95B" w:rsidR="00A71786" w:rsidRDefault="00A71786" w:rsidP="00A71786">
      <w:pPr>
        <w:pStyle w:val="a0"/>
        <w:spacing w:before="120" w:after="120"/>
        <w:ind w:firstLine="480"/>
      </w:pPr>
      <w:r>
        <w:t>Router&gt;enable</w:t>
      </w:r>
    </w:p>
    <w:p w14:paraId="2B641C42" w14:textId="77777777" w:rsidR="00A71786" w:rsidRDefault="00A71786" w:rsidP="00A71786">
      <w:pPr>
        <w:pStyle w:val="a0"/>
        <w:spacing w:before="120" w:after="120"/>
        <w:ind w:firstLine="480"/>
      </w:pPr>
      <w:proofErr w:type="spellStart"/>
      <w:r>
        <w:t>Router#configure</w:t>
      </w:r>
      <w:proofErr w:type="spellEnd"/>
      <w:r>
        <w:t xml:space="preserve"> terminal</w:t>
      </w:r>
    </w:p>
    <w:p w14:paraId="3A9CCD91" w14:textId="77777777" w:rsidR="00A71786" w:rsidRDefault="00A71786" w:rsidP="00A71786">
      <w:pPr>
        <w:pStyle w:val="a0"/>
        <w:spacing w:before="120" w:after="120"/>
        <w:ind w:firstLine="480"/>
      </w:pPr>
      <w:r>
        <w:rPr>
          <w:rFonts w:hint="eastAsia"/>
        </w:rPr>
        <w:t>假设</w:t>
      </w:r>
      <w:r>
        <w:rPr>
          <w:rFonts w:hint="eastAsia"/>
        </w:rPr>
        <w:t xml:space="preserve"> S0 </w:t>
      </w:r>
      <w:r>
        <w:rPr>
          <w:rFonts w:hint="eastAsia"/>
        </w:rPr>
        <w:t>连接中间链路，配置</w:t>
      </w:r>
      <w:r>
        <w:rPr>
          <w:rFonts w:hint="eastAsia"/>
        </w:rPr>
        <w:t xml:space="preserve"> IP </w:t>
      </w:r>
      <w:r>
        <w:rPr>
          <w:rFonts w:hint="eastAsia"/>
        </w:rPr>
        <w:t>地址（假设</w:t>
      </w:r>
      <w:r>
        <w:rPr>
          <w:rFonts w:hint="eastAsia"/>
        </w:rPr>
        <w:t xml:space="preserve"> 192.168.1.2/24 </w:t>
      </w:r>
      <w:r>
        <w:rPr>
          <w:rFonts w:hint="eastAsia"/>
        </w:rPr>
        <w:t>）：</w:t>
      </w:r>
    </w:p>
    <w:p w14:paraId="55E47E31" w14:textId="77777777" w:rsidR="00A71786" w:rsidRDefault="00A71786" w:rsidP="00A71786">
      <w:pPr>
        <w:pStyle w:val="a0"/>
        <w:spacing w:before="120" w:after="120"/>
        <w:ind w:firstLine="480"/>
      </w:pPr>
      <w:r>
        <w:t>Router(config)#interface S0</w:t>
      </w:r>
    </w:p>
    <w:p w14:paraId="39C9F83D" w14:textId="77777777" w:rsidR="00A71786" w:rsidRDefault="00A71786" w:rsidP="00A71786">
      <w:pPr>
        <w:pStyle w:val="a0"/>
        <w:spacing w:before="120" w:after="120"/>
        <w:ind w:firstLine="480"/>
      </w:pPr>
      <w:r>
        <w:t>Router(config-if)#ip address 192.168.1.2 255.255.255.0</w:t>
      </w:r>
    </w:p>
    <w:p w14:paraId="14451F38" w14:textId="77777777" w:rsidR="00A71786" w:rsidRDefault="00A71786" w:rsidP="00A71786">
      <w:pPr>
        <w:pStyle w:val="a0"/>
        <w:spacing w:before="120" w:after="120"/>
        <w:ind w:firstLine="480"/>
      </w:pPr>
      <w:r>
        <w:t>Router(config-if)#no shutdown</w:t>
      </w:r>
    </w:p>
    <w:p w14:paraId="3ACB5FC4" w14:textId="77777777" w:rsidR="00A71786" w:rsidRDefault="00A71786" w:rsidP="00A71786">
      <w:pPr>
        <w:pStyle w:val="a0"/>
        <w:spacing w:before="120" w:after="120"/>
        <w:ind w:firstLine="480"/>
      </w:pPr>
      <w:r>
        <w:t>Router(config-if)#exit</w:t>
      </w:r>
    </w:p>
    <w:p w14:paraId="2725B36D" w14:textId="77777777" w:rsidR="00A71786" w:rsidRDefault="00A71786" w:rsidP="00A71786">
      <w:pPr>
        <w:pStyle w:val="a0"/>
        <w:spacing w:before="120" w:after="120"/>
        <w:ind w:firstLine="480"/>
      </w:pPr>
      <w:r>
        <w:rPr>
          <w:rFonts w:hint="eastAsia"/>
        </w:rPr>
        <w:t>假设连接</w:t>
      </w:r>
      <w:r>
        <w:rPr>
          <w:rFonts w:hint="eastAsia"/>
        </w:rPr>
        <w:t xml:space="preserve"> 172.16.1.0 </w:t>
      </w:r>
      <w:r>
        <w:rPr>
          <w:rFonts w:hint="eastAsia"/>
        </w:rPr>
        <w:t>网络的接口配置</w:t>
      </w:r>
      <w:r>
        <w:rPr>
          <w:rFonts w:hint="eastAsia"/>
        </w:rPr>
        <w:t xml:space="preserve"> IP </w:t>
      </w:r>
      <w:r>
        <w:rPr>
          <w:rFonts w:hint="eastAsia"/>
        </w:rPr>
        <w:t>地址（假设</w:t>
      </w:r>
      <w:r>
        <w:rPr>
          <w:rFonts w:hint="eastAsia"/>
        </w:rPr>
        <w:t xml:space="preserve"> 172.16.1.1/24 </w:t>
      </w:r>
      <w:r>
        <w:rPr>
          <w:rFonts w:hint="eastAsia"/>
        </w:rPr>
        <w:t>）：</w:t>
      </w:r>
    </w:p>
    <w:p w14:paraId="67DCBF15" w14:textId="77777777" w:rsidR="00A71786" w:rsidRDefault="00A71786" w:rsidP="00A71786">
      <w:pPr>
        <w:spacing w:before="120" w:after="120"/>
        <w:ind w:firstLineChars="175" w:firstLine="420"/>
      </w:pPr>
      <w:r>
        <w:rPr>
          <w:rFonts w:hint="eastAsia"/>
        </w:rPr>
        <w:t>Router(config)#interface &lt;</w:t>
      </w:r>
      <w:r>
        <w:rPr>
          <w:rFonts w:hint="eastAsia"/>
        </w:rPr>
        <w:t>连接</w:t>
      </w:r>
      <w:r>
        <w:rPr>
          <w:rFonts w:hint="eastAsia"/>
        </w:rPr>
        <w:t xml:space="preserve"> 172.16.1.0 </w:t>
      </w:r>
      <w:r>
        <w:rPr>
          <w:rFonts w:hint="eastAsia"/>
        </w:rPr>
        <w:t>的接口名</w:t>
      </w:r>
      <w:r>
        <w:rPr>
          <w:rFonts w:hint="eastAsia"/>
        </w:rPr>
        <w:t>&gt;</w:t>
      </w:r>
    </w:p>
    <w:p w14:paraId="1A9B78A6" w14:textId="77777777" w:rsidR="00A71786" w:rsidRDefault="00A71786" w:rsidP="00A71786">
      <w:pPr>
        <w:pStyle w:val="a0"/>
        <w:spacing w:before="120" w:after="120"/>
        <w:ind w:firstLine="480"/>
      </w:pPr>
      <w:r>
        <w:t>Router(config-if)#ip address 172.16.1.1 255.255.255.0</w:t>
      </w:r>
    </w:p>
    <w:p w14:paraId="597040FC" w14:textId="77777777" w:rsidR="00A71786" w:rsidRDefault="00A71786" w:rsidP="00A71786">
      <w:pPr>
        <w:pStyle w:val="a0"/>
        <w:spacing w:before="120" w:after="120"/>
        <w:ind w:firstLine="480"/>
      </w:pPr>
      <w:r>
        <w:t>Router(config-if)#no shutdown</w:t>
      </w:r>
    </w:p>
    <w:p w14:paraId="5948A3F6" w14:textId="79BE5E20" w:rsidR="00A71786" w:rsidRDefault="00A71786" w:rsidP="00A71786">
      <w:pPr>
        <w:pStyle w:val="a0"/>
        <w:spacing w:before="120" w:after="120"/>
        <w:ind w:firstLine="480"/>
      </w:pPr>
      <w:r>
        <w:t>Router(config-if)#exit</w:t>
      </w:r>
    </w:p>
    <w:p w14:paraId="52C6FFE3" w14:textId="77777777" w:rsidR="00A71786" w:rsidRDefault="00A71786" w:rsidP="00A71786">
      <w:pPr>
        <w:pStyle w:val="a0"/>
        <w:spacing w:before="120" w:after="120"/>
        <w:ind w:firstLine="480"/>
      </w:pPr>
      <w:r>
        <w:rPr>
          <w:rFonts w:hint="eastAsia"/>
        </w:rPr>
        <w:t>配置静态路由</w:t>
      </w:r>
    </w:p>
    <w:p w14:paraId="37539A68" w14:textId="172DE698" w:rsidR="00A71786" w:rsidRDefault="00A71786" w:rsidP="00A71786">
      <w:pPr>
        <w:pStyle w:val="a0"/>
        <w:spacing w:before="120" w:after="120"/>
        <w:ind w:firstLine="480"/>
      </w:pPr>
      <w:r>
        <w:rPr>
          <w:rFonts w:hint="eastAsia"/>
        </w:rPr>
        <w:t>左路由器：</w:t>
      </w:r>
    </w:p>
    <w:p w14:paraId="33FAA60D" w14:textId="77777777" w:rsidR="00A71786" w:rsidRDefault="00A71786" w:rsidP="00A71786">
      <w:pPr>
        <w:pStyle w:val="a0"/>
        <w:spacing w:before="120" w:after="120"/>
        <w:ind w:firstLine="480"/>
      </w:pPr>
      <w:r>
        <w:t>Router(config)#ip route 172.16.1.0 255.255.255.0 192.168.1.2</w:t>
      </w:r>
    </w:p>
    <w:p w14:paraId="57757FDF" w14:textId="56F4058C" w:rsidR="00A71786" w:rsidRDefault="00A71786" w:rsidP="00A71786">
      <w:pPr>
        <w:pStyle w:val="a0"/>
        <w:spacing w:before="120" w:after="120"/>
        <w:ind w:firstLine="480"/>
      </w:pPr>
      <w:r>
        <w:rPr>
          <w:rFonts w:hint="eastAsia"/>
        </w:rPr>
        <w:t>右路由器：</w:t>
      </w:r>
    </w:p>
    <w:p w14:paraId="24C97B81" w14:textId="76579CC0" w:rsidR="00277DC2" w:rsidRPr="00296BDF" w:rsidRDefault="00A71786" w:rsidP="00A71786">
      <w:pPr>
        <w:pStyle w:val="a0"/>
        <w:spacing w:before="120" w:after="120"/>
        <w:ind w:firstLine="480"/>
      </w:pPr>
      <w:r>
        <w:t>Router(config)#ip route 10.0.0.0 255.255.255.0 192.168.1.1</w:t>
      </w:r>
    </w:p>
    <w:p w14:paraId="60984F1D" w14:textId="4EE0FD95" w:rsidR="008713E4" w:rsidRPr="008713E4" w:rsidRDefault="00277DC2" w:rsidP="008713E4">
      <w:pPr>
        <w:pStyle w:val="a0"/>
        <w:spacing w:before="120" w:after="120"/>
        <w:ind w:firstLine="480"/>
      </w:pPr>
      <w:r>
        <w:rPr>
          <w:rFonts w:hint="eastAsia"/>
        </w:rPr>
        <w:t>3</w:t>
      </w:r>
      <w:r w:rsidR="008713E4">
        <w:rPr>
          <w:rFonts w:hint="eastAsia"/>
        </w:rPr>
        <w:t xml:space="preserve">. </w:t>
      </w:r>
      <w:r w:rsidR="008713E4" w:rsidRPr="00277DC2">
        <w:rPr>
          <w:rFonts w:hint="eastAsia"/>
          <w:b/>
          <w:bCs/>
        </w:rPr>
        <w:t>同一交换机下的两台主机，处于不同子网的主机能否直接进行通信？为什么？</w:t>
      </w:r>
    </w:p>
    <w:p w14:paraId="3F6372F7" w14:textId="53D6B7F2" w:rsidR="00F90F9D" w:rsidRDefault="008713E4" w:rsidP="00E1096D">
      <w:pPr>
        <w:pStyle w:val="a0"/>
        <w:spacing w:before="120" w:after="120"/>
        <w:ind w:firstLine="480"/>
      </w:pPr>
      <w:r w:rsidRPr="008713E4">
        <w:rPr>
          <w:rFonts w:hint="eastAsia"/>
        </w:rPr>
        <w:t>答：同一交换机下两台不同子网的主机无法直接进行通信，因为在网络中，不同子网之间需要通过路由器来实现通信。每个子网都有一个唯一的网络地址和子网掩码，这些参数决定了哪些</w:t>
      </w:r>
      <w:r w:rsidRPr="008713E4">
        <w:t>IP</w:t>
      </w:r>
      <w:r w:rsidRPr="008713E4">
        <w:rPr>
          <w:rFonts w:hint="eastAsia"/>
        </w:rPr>
        <w:t>地址属于该子网范围内，而不在该范围内的</w:t>
      </w:r>
      <w:r w:rsidRPr="008713E4">
        <w:t>IP</w:t>
      </w:r>
      <w:r w:rsidRPr="008713E4">
        <w:rPr>
          <w:rFonts w:hint="eastAsia"/>
        </w:rPr>
        <w:t>地址则需要经过路由器进行转发才能访问。</w:t>
      </w:r>
    </w:p>
    <w:permEnd w:id="433728845"/>
    <w:p w14:paraId="653E35F6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53DC5433" w14:textId="10DAA4C6" w:rsidR="006B08B5" w:rsidRDefault="00E1096D" w:rsidP="00E1096D">
      <w:pPr>
        <w:pStyle w:val="a0"/>
        <w:spacing w:before="120" w:after="120"/>
        <w:ind w:firstLine="480"/>
      </w:pPr>
      <w:permStart w:id="548237213" w:edGrp="everyone"/>
      <w:r>
        <w:rPr>
          <w:rFonts w:hint="eastAsia"/>
        </w:rPr>
        <w:t>利用</w:t>
      </w:r>
      <w:proofErr w:type="spellStart"/>
      <w:r>
        <w:rPr>
          <w:rFonts w:hint="eastAsia"/>
        </w:rPr>
        <w:t>CCNANetwork</w:t>
      </w:r>
      <w:proofErr w:type="spellEnd"/>
      <w:r>
        <w:rPr>
          <w:rFonts w:hint="eastAsia"/>
        </w:rPr>
        <w:t xml:space="preserve"> Visualizer 6.0 </w:t>
      </w:r>
      <w:r>
        <w:rPr>
          <w:rFonts w:hint="eastAsia"/>
        </w:rPr>
        <w:t>设置路由和交换机，完成端口、路由表的配置，完成了静态路由、</w:t>
      </w:r>
      <w:r>
        <w:rPr>
          <w:rFonts w:hint="eastAsia"/>
        </w:rPr>
        <w:t xml:space="preserve"> </w:t>
      </w:r>
      <w:r>
        <w:rPr>
          <w:rFonts w:hint="eastAsia"/>
        </w:rPr>
        <w:t>动态路由和交换机端口的</w:t>
      </w:r>
      <w:r>
        <w:rPr>
          <w:rFonts w:hint="eastAsia"/>
        </w:rPr>
        <w:t xml:space="preserve"> VLAN </w:t>
      </w:r>
      <w:r>
        <w:rPr>
          <w:rFonts w:hint="eastAsia"/>
        </w:rPr>
        <w:t>的配置。</w:t>
      </w:r>
      <w:permEnd w:id="548237213"/>
    </w:p>
    <w:sectPr w:rsidR="006B08B5" w:rsidSect="00F90F9D">
      <w:headerReference w:type="default" r:id="rId27"/>
      <w:footerReference w:type="default" r:id="rId28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5648" w14:textId="77777777" w:rsidR="00F95C94" w:rsidRDefault="00F95C94">
      <w:r>
        <w:separator/>
      </w:r>
    </w:p>
  </w:endnote>
  <w:endnote w:type="continuationSeparator" w:id="0">
    <w:p w14:paraId="0A2027E2" w14:textId="77777777" w:rsidR="00F95C94" w:rsidRDefault="00F95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BCFB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EDF2D" w14:textId="77777777" w:rsidR="00F95C94" w:rsidRDefault="00F95C94">
      <w:r>
        <w:separator/>
      </w:r>
    </w:p>
  </w:footnote>
  <w:footnote w:type="continuationSeparator" w:id="0">
    <w:p w14:paraId="549A3320" w14:textId="77777777" w:rsidR="00F95C94" w:rsidRDefault="00F95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EC97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0"/>
  </w:num>
  <w:num w:numId="2" w16cid:durableId="656299915">
    <w:abstractNumId w:val="1"/>
  </w:num>
  <w:num w:numId="3" w16cid:durableId="1218663669">
    <w:abstractNumId w:val="1"/>
  </w:num>
  <w:num w:numId="4" w16cid:durableId="111291841">
    <w:abstractNumId w:val="1"/>
  </w:num>
  <w:num w:numId="5" w16cid:durableId="1962178023">
    <w:abstractNumId w:val="1"/>
  </w:num>
  <w:num w:numId="6" w16cid:durableId="1413549630">
    <w:abstractNumId w:val="1"/>
  </w:num>
  <w:num w:numId="7" w16cid:durableId="1436754711">
    <w:abstractNumId w:val="1"/>
  </w:num>
  <w:num w:numId="8" w16cid:durableId="261377541">
    <w:abstractNumId w:val="1"/>
  </w:num>
  <w:num w:numId="9" w16cid:durableId="2095932418">
    <w:abstractNumId w:val="1"/>
  </w:num>
  <w:num w:numId="10" w16cid:durableId="38183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79"/>
    <w:rsid w:val="00010E3B"/>
    <w:rsid w:val="000144BC"/>
    <w:rsid w:val="00015E06"/>
    <w:rsid w:val="0009416F"/>
    <w:rsid w:val="000F0B73"/>
    <w:rsid w:val="00126365"/>
    <w:rsid w:val="00167177"/>
    <w:rsid w:val="00173FBB"/>
    <w:rsid w:val="001D53A5"/>
    <w:rsid w:val="00250831"/>
    <w:rsid w:val="00277DC2"/>
    <w:rsid w:val="00283D36"/>
    <w:rsid w:val="00296BDF"/>
    <w:rsid w:val="002A6DDB"/>
    <w:rsid w:val="002E41EA"/>
    <w:rsid w:val="002F7C0B"/>
    <w:rsid w:val="003339BB"/>
    <w:rsid w:val="00342791"/>
    <w:rsid w:val="00386495"/>
    <w:rsid w:val="00394233"/>
    <w:rsid w:val="003A2035"/>
    <w:rsid w:val="003C0F0A"/>
    <w:rsid w:val="0043285F"/>
    <w:rsid w:val="0044713C"/>
    <w:rsid w:val="004E65F4"/>
    <w:rsid w:val="004F7CBD"/>
    <w:rsid w:val="00643165"/>
    <w:rsid w:val="00662194"/>
    <w:rsid w:val="006B08B5"/>
    <w:rsid w:val="006B7B64"/>
    <w:rsid w:val="006C4490"/>
    <w:rsid w:val="00714D02"/>
    <w:rsid w:val="00750E35"/>
    <w:rsid w:val="007A1555"/>
    <w:rsid w:val="008713E4"/>
    <w:rsid w:val="008733E6"/>
    <w:rsid w:val="009D20C4"/>
    <w:rsid w:val="009E7A15"/>
    <w:rsid w:val="00A577FF"/>
    <w:rsid w:val="00A71786"/>
    <w:rsid w:val="00A77279"/>
    <w:rsid w:val="00AA0053"/>
    <w:rsid w:val="00B410FC"/>
    <w:rsid w:val="00B97E6D"/>
    <w:rsid w:val="00C36099"/>
    <w:rsid w:val="00C446B6"/>
    <w:rsid w:val="00DA1914"/>
    <w:rsid w:val="00E1096D"/>
    <w:rsid w:val="00E7788E"/>
    <w:rsid w:val="00EB3974"/>
    <w:rsid w:val="00F90F9D"/>
    <w:rsid w:val="00F9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C9B3A"/>
  <w15:chartTrackingRefBased/>
  <w15:docId w15:val="{FDB2F89A-9884-46F7-8892-83CA4682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8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23454;&#39564;&#25253;&#21578;&#26684;&#24335;&#65288;20250215&#65289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103</TotalTime>
  <Pages>13</Pages>
  <Words>1255</Words>
  <Characters>3114</Characters>
  <Application>Microsoft Office Word</Application>
  <DocSecurity>0</DocSecurity>
  <Lines>148</Lines>
  <Paragraphs>145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芦思瑶</dc:creator>
  <cp:keywords/>
  <dc:description/>
  <cp:lastModifiedBy>Ulmus Lls</cp:lastModifiedBy>
  <cp:revision>22</cp:revision>
  <dcterms:created xsi:type="dcterms:W3CDTF">2025-04-30T13:23:00Z</dcterms:created>
  <dcterms:modified xsi:type="dcterms:W3CDTF">2025-05-01T05:08:00Z</dcterms:modified>
</cp:coreProperties>
</file>