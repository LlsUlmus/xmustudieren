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82A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7BDB176B" wp14:editId="1F1E60B4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598D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6B70A48B" wp14:editId="5B654974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583A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17699964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92E4F98" w14:textId="08EB61D6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 w:rsidRPr="00020260">
        <w:rPr>
          <w:rFonts w:ascii="Times New Roman" w:hAnsi="Times New Roman" w:hint="eastAsia"/>
          <w:b/>
          <w:sz w:val="28"/>
          <w:szCs w:val="28"/>
        </w:rPr>
        <w:t>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二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FB764B" w:rsidRP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RS-232</w:t>
      </w:r>
      <w:r w:rsidR="00FB764B" w:rsidRP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通信程序设计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10B051E3" w14:textId="4611E568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16621621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116621621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573899963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573899963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74238DF" w14:textId="1974426B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roofErr w:type="gramStart"/>
      <w:r w:rsid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proofErr w:type="gramEnd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28CA0D3" w14:textId="2ACE441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8028204" w14:textId="3245253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44835744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44835744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FB764B">
        <w:rPr>
          <w:rFonts w:ascii="Times New Roman" w:eastAsia="仿宋" w:hAnsi="Times New Roman" w:hint="eastAsia"/>
          <w:b/>
          <w:sz w:val="28"/>
          <w:szCs w:val="28"/>
          <w:u w:val="single"/>
        </w:rPr>
        <w:t>19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342923E" w14:textId="636C2CE5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FB764B"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月</w:t>
      </w:r>
      <w:r w:rsidR="002F7C0B">
        <w:rPr>
          <w:rFonts w:hint="eastAsia"/>
          <w:b/>
          <w:sz w:val="28"/>
          <w:szCs w:val="28"/>
        </w:rPr>
        <w:t>1</w:t>
      </w:r>
      <w:r w:rsidR="00FB764B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日</w:t>
      </w:r>
    </w:p>
    <w:p w14:paraId="0BF1369C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3FC8A93B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10111CDF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7B8D41B8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51F1E36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5D6ECE3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614A9043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048D4557" w14:textId="77777777" w:rsidR="00F90F9D" w:rsidRDefault="00F90F9D" w:rsidP="00F90F9D"/>
    <w:p w14:paraId="3AA9DCC5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18733F4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AE0EEEE" w14:textId="487DC68F" w:rsidR="00F90F9D" w:rsidRPr="00D328C3" w:rsidRDefault="009E48B5" w:rsidP="009E48B5">
      <w:pPr>
        <w:pStyle w:val="a0"/>
        <w:spacing w:before="120" w:after="120"/>
        <w:ind w:firstLine="480"/>
      </w:pPr>
      <w:permStart w:id="2104036308" w:edGrp="everyone"/>
      <w:r>
        <w:rPr>
          <w:rFonts w:hint="eastAsia"/>
        </w:rPr>
        <w:t>本实验要求制作双机通信程序，实现两个计算机串口通过</w:t>
      </w:r>
      <w:r>
        <w:rPr>
          <w:rFonts w:hint="eastAsia"/>
        </w:rPr>
        <w:t xml:space="preserve"> RS-232 </w:t>
      </w:r>
      <w:r>
        <w:rPr>
          <w:rFonts w:hint="eastAsia"/>
        </w:rPr>
        <w:t>串口相互连接。实现发送和接收字符串的程序，支持互发信息、支持多次发送</w:t>
      </w:r>
    </w:p>
    <w:permEnd w:id="2104036308"/>
    <w:p w14:paraId="023B11C2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15738D42" w14:textId="2CEED947" w:rsidR="009E48B5" w:rsidRDefault="009E48B5" w:rsidP="00F90F9D">
      <w:pPr>
        <w:pStyle w:val="a0"/>
        <w:spacing w:before="120" w:after="120"/>
        <w:ind w:firstLine="480"/>
      </w:pPr>
      <w:permStart w:id="1245655485" w:edGrp="everyone"/>
      <w:r>
        <w:rPr>
          <w:rFonts w:hint="eastAsia"/>
        </w:rPr>
        <w:t>串口调试助手、虚拟串口驱动</w:t>
      </w:r>
      <w:r w:rsidR="006D552A">
        <w:rPr>
          <w:rFonts w:hint="eastAsia"/>
        </w:rPr>
        <w:t>。</w:t>
      </w:r>
    </w:p>
    <w:permEnd w:id="1245655485"/>
    <w:p w14:paraId="3578641D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66A56D92" w14:textId="37E8CAF4" w:rsidR="00F90F9D" w:rsidRDefault="006D552A" w:rsidP="00F90F9D">
      <w:pPr>
        <w:pStyle w:val="a0"/>
        <w:spacing w:before="120" w:after="120"/>
        <w:ind w:firstLine="480"/>
      </w:pPr>
      <w:permStart w:id="792552572" w:edGrp="everyone"/>
      <w:r>
        <w:rPr>
          <w:rFonts w:hint="eastAsia"/>
        </w:rPr>
        <w:t>1.</w:t>
      </w:r>
    </w:p>
    <w:p w14:paraId="5B97B3C9" w14:textId="7CA4B1CD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</w:rPr>
        <w:t>下载虚拟串口驱动创建</w:t>
      </w:r>
      <w:r>
        <w:rPr>
          <w:rFonts w:hint="eastAsia"/>
        </w:rPr>
        <w:t>COM1</w:t>
      </w:r>
      <w:r>
        <w:rPr>
          <w:rFonts w:hint="eastAsia"/>
        </w:rPr>
        <w:t>，</w:t>
      </w:r>
      <w:r>
        <w:rPr>
          <w:rFonts w:hint="eastAsia"/>
        </w:rPr>
        <w:t>COM2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串口。</w:t>
      </w:r>
    </w:p>
    <w:p w14:paraId="668F7ABD" w14:textId="7B9F20CB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22BA0BE0" wp14:editId="14DE9E20">
            <wp:extent cx="5486400" cy="3597910"/>
            <wp:effectExtent l="0" t="0" r="0" b="2540"/>
            <wp:docPr id="21068308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0828" name="图片 21068308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8A3" w14:textId="79877DF2" w:rsidR="006D552A" w:rsidRPr="006D552A" w:rsidRDefault="006D552A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下载</w:t>
      </w:r>
      <w:r>
        <w:rPr>
          <w:rFonts w:hint="eastAsia"/>
        </w:rPr>
        <w:t>SSCOM</w:t>
      </w:r>
      <w:r>
        <w:rPr>
          <w:rFonts w:hint="eastAsia"/>
        </w:rPr>
        <w:t>测试两串口之间的信息传送是否正常，可以通过时间</w:t>
      </w:r>
      <w:proofErr w:type="gramStart"/>
      <w:r>
        <w:rPr>
          <w:rFonts w:hint="eastAsia"/>
        </w:rPr>
        <w:t>戳展示</w:t>
      </w:r>
      <w:proofErr w:type="gramEnd"/>
      <w:r>
        <w:rPr>
          <w:rFonts w:hint="eastAsia"/>
        </w:rPr>
        <w:t>表明信息传送无误。</w:t>
      </w:r>
    </w:p>
    <w:p w14:paraId="4BD9AF4B" w14:textId="2EDD6B02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7F5F050A" wp14:editId="2AA89755">
            <wp:extent cx="5486400" cy="2049780"/>
            <wp:effectExtent l="0" t="0" r="0" b="7620"/>
            <wp:docPr id="788704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4157" name="图片 7887041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2C2" w14:textId="09AFC87A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</w:rPr>
        <w:t>3.</w:t>
      </w:r>
      <w:r>
        <w:rPr>
          <w:rFonts w:hint="eastAsia"/>
        </w:rPr>
        <w:t>在此基础上针对该软件进行模仿，实现信息在两虚拟串口之间的传输。</w:t>
      </w:r>
    </w:p>
    <w:p w14:paraId="28381C56" w14:textId="0EFFEF23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</w:rPr>
        <w:t>4.vs2022</w:t>
      </w:r>
      <w:r>
        <w:rPr>
          <w:rFonts w:hint="eastAsia"/>
        </w:rPr>
        <w:t>创建两个控制台应用，一个为</w:t>
      </w:r>
      <w:r>
        <w:rPr>
          <w:rFonts w:hint="eastAsia"/>
        </w:rPr>
        <w:t>send</w:t>
      </w:r>
      <w:r>
        <w:rPr>
          <w:rFonts w:hint="eastAsia"/>
        </w:rPr>
        <w:t>发送，一个为</w:t>
      </w:r>
      <w:r>
        <w:rPr>
          <w:rFonts w:hint="eastAsia"/>
        </w:rPr>
        <w:t>receiver</w:t>
      </w:r>
      <w:r>
        <w:rPr>
          <w:rFonts w:hint="eastAsia"/>
        </w:rPr>
        <w:t>接收。</w:t>
      </w:r>
    </w:p>
    <w:p w14:paraId="280A0208" w14:textId="58E1F739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6FD623E4" wp14:editId="6CC62F8B">
            <wp:extent cx="5486400" cy="1002665"/>
            <wp:effectExtent l="0" t="0" r="0" b="6985"/>
            <wp:docPr id="1271611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1164" name="图片 12716111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39CF" w14:textId="43072A83" w:rsidR="006D552A" w:rsidRDefault="006D552A" w:rsidP="00F90F9D">
      <w:pPr>
        <w:pStyle w:val="a0"/>
        <w:spacing w:before="120" w:after="120"/>
        <w:ind w:firstLine="480"/>
      </w:pPr>
      <w:r>
        <w:rPr>
          <w:rFonts w:hint="eastAsia"/>
        </w:rPr>
        <w:t>5.</w:t>
      </w:r>
      <w:r w:rsidR="007F5191">
        <w:rPr>
          <w:rFonts w:hint="eastAsia"/>
        </w:rPr>
        <w:t>两端核心代码，实现传输逻辑：</w:t>
      </w:r>
    </w:p>
    <w:p w14:paraId="077AC5E6" w14:textId="1DED6003" w:rsidR="007F5191" w:rsidRDefault="007F5191" w:rsidP="00F90F9D">
      <w:pPr>
        <w:pStyle w:val="a0"/>
        <w:spacing w:before="120" w:after="120"/>
        <w:ind w:firstLine="480"/>
      </w:pPr>
      <w:r>
        <w:t>S</w:t>
      </w:r>
      <w:r>
        <w:rPr>
          <w:rFonts w:hint="eastAsia"/>
        </w:rPr>
        <w:t>end:</w:t>
      </w:r>
    </w:p>
    <w:p w14:paraId="46850408" w14:textId="37EABD47" w:rsidR="007F5191" w:rsidRDefault="007F519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36C2A01" wp14:editId="2968A5E4">
            <wp:extent cx="5486400" cy="3585845"/>
            <wp:effectExtent l="0" t="0" r="0" b="0"/>
            <wp:docPr id="20558237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3742" name="图片 20558237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53A4" w14:textId="4F60FE75" w:rsidR="007F5191" w:rsidRDefault="007F5191" w:rsidP="00F90F9D">
      <w:pPr>
        <w:pStyle w:val="a0"/>
        <w:spacing w:before="120" w:after="120"/>
        <w:ind w:firstLine="480"/>
      </w:pPr>
      <w:r>
        <w:t>R</w:t>
      </w:r>
      <w:r>
        <w:rPr>
          <w:rFonts w:hint="eastAsia"/>
        </w:rPr>
        <w:t>eceive</w:t>
      </w:r>
    </w:p>
    <w:p w14:paraId="79AB003B" w14:textId="6AC9EDB4" w:rsidR="007F5191" w:rsidRDefault="007F519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FB10A59" wp14:editId="078F6A69">
            <wp:extent cx="5486400" cy="3495675"/>
            <wp:effectExtent l="0" t="0" r="0" b="9525"/>
            <wp:docPr id="14840684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8486" name="图片 14840684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2201" w14:textId="163328BB" w:rsidR="007F5191" w:rsidRDefault="007F5191" w:rsidP="00F90F9D">
      <w:pPr>
        <w:pStyle w:val="a0"/>
        <w:spacing w:before="120" w:after="120"/>
        <w:ind w:firstLine="480"/>
      </w:pPr>
      <w:r>
        <w:rPr>
          <w:rFonts w:hint="eastAsia"/>
        </w:rPr>
        <w:t>测试结果：</w:t>
      </w:r>
    </w:p>
    <w:p w14:paraId="0FA2C439" w14:textId="34F45DF9" w:rsidR="007F5191" w:rsidRDefault="007F5191" w:rsidP="00F90F9D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成果传输数据并且显示时间戳。</w:t>
      </w:r>
    </w:p>
    <w:p w14:paraId="4B4A9C5B" w14:textId="243A443C" w:rsidR="007F5191" w:rsidRDefault="007F5191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587B99" wp14:editId="108D4265">
            <wp:extent cx="5486400" cy="3190240"/>
            <wp:effectExtent l="0" t="0" r="0" b="0"/>
            <wp:docPr id="12040064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6496" name="图片 12040064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792552572"/>
    <w:p w14:paraId="73696D5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2E950471" w14:textId="406FD123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1602577620" w:edGrp="everyone"/>
      <w:r>
        <w:rPr>
          <w:rFonts w:hint="eastAsia"/>
        </w:rPr>
        <w:t>h</w:t>
      </w:r>
      <w:r>
        <w:t>ttps://</w:t>
      </w:r>
      <w:r w:rsidR="006D552A" w:rsidRPr="006D552A">
        <w:t xml:space="preserve"> </w:t>
      </w:r>
      <w:r w:rsidR="006D552A" w:rsidRPr="006D552A">
        <w:t>gitee.com/</w:t>
      </w:r>
      <w:proofErr w:type="spellStart"/>
      <w:r w:rsidR="006D552A" w:rsidRPr="006D552A">
        <w:t>llsulmus</w:t>
      </w:r>
      <w:proofErr w:type="spellEnd"/>
      <w:r w:rsidR="006D552A" w:rsidRPr="006D552A">
        <w:t>/computer-network/tree/master/e2</w:t>
      </w:r>
      <w:permEnd w:id="1602577620"/>
      <w:r w:rsidR="00E7788E">
        <w:rPr>
          <w:rFonts w:hint="eastAsia"/>
        </w:rPr>
        <w:t>。</w:t>
      </w:r>
      <w:permStart w:id="1495221137" w:edGrp="everyone"/>
    </w:p>
    <w:permEnd w:id="1495221137"/>
    <w:p w14:paraId="25D82883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7096EBAD" w14:textId="1359AC86" w:rsidR="00F90F9D" w:rsidRDefault="009E48B5" w:rsidP="00F90F9D">
      <w:pPr>
        <w:pStyle w:val="a0"/>
        <w:spacing w:before="120" w:after="120"/>
        <w:ind w:firstLine="480"/>
      </w:pPr>
      <w:permStart w:id="365380445" w:edGrp="everyone"/>
      <w:r>
        <w:rPr>
          <w:rFonts w:hint="eastAsia"/>
        </w:rPr>
        <w:t>无</w:t>
      </w:r>
    </w:p>
    <w:permEnd w:id="365380445"/>
    <w:p w14:paraId="68DC2DA0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61CF54F9" w14:textId="669D4451" w:rsidR="00F90F9D" w:rsidRDefault="007F5191" w:rsidP="007F5191">
      <w:pPr>
        <w:pStyle w:val="a0"/>
        <w:numPr>
          <w:ilvl w:val="0"/>
          <w:numId w:val="11"/>
        </w:numPr>
        <w:spacing w:before="120" w:after="120"/>
        <w:ind w:firstLineChars="0"/>
      </w:pPr>
      <w:permStart w:id="1178415248" w:edGrp="everyone"/>
      <w:r>
        <w:rPr>
          <w:rFonts w:hint="eastAsia"/>
        </w:rPr>
        <w:t>完成了</w:t>
      </w:r>
      <w:r w:rsidRPr="007F5191">
        <w:rPr>
          <w:rFonts w:hint="eastAsia"/>
        </w:rPr>
        <w:t>安装虚拟串口驱动，创建</w:t>
      </w:r>
      <w:r w:rsidRPr="007F5191">
        <w:rPr>
          <w:rFonts w:hint="eastAsia"/>
        </w:rPr>
        <w:t xml:space="preserve"> COM1</w:t>
      </w:r>
      <w:r w:rsidRPr="007F5191">
        <w:rPr>
          <w:rFonts w:hint="eastAsia"/>
        </w:rPr>
        <w:t>、</w:t>
      </w:r>
      <w:r w:rsidRPr="007F5191">
        <w:rPr>
          <w:rFonts w:hint="eastAsia"/>
        </w:rPr>
        <w:t xml:space="preserve">COM2 </w:t>
      </w:r>
      <w:r w:rsidRPr="007F5191">
        <w:rPr>
          <w:rFonts w:hint="eastAsia"/>
        </w:rPr>
        <w:t>虚拟串口对</w:t>
      </w:r>
      <w:r>
        <w:rPr>
          <w:rFonts w:hint="eastAsia"/>
        </w:rPr>
        <w:t>，</w:t>
      </w:r>
      <w:r w:rsidRPr="007F5191">
        <w:rPr>
          <w:rFonts w:hint="eastAsia"/>
        </w:rPr>
        <w:t>使用</w:t>
      </w:r>
      <w:r w:rsidRPr="007F5191">
        <w:rPr>
          <w:rFonts w:hint="eastAsia"/>
        </w:rPr>
        <w:t xml:space="preserve"> SSCOM </w:t>
      </w:r>
      <w:r w:rsidRPr="007F5191">
        <w:rPr>
          <w:rFonts w:hint="eastAsia"/>
        </w:rPr>
        <w:t>串口调试助手测试串口连通性，验证时间戳同步传输</w:t>
      </w:r>
      <w:r>
        <w:rPr>
          <w:rFonts w:hint="eastAsia"/>
        </w:rPr>
        <w:t>的操作。</w:t>
      </w:r>
    </w:p>
    <w:p w14:paraId="4BB6A901" w14:textId="77777777" w:rsidR="007F5191" w:rsidRDefault="007F5191" w:rsidP="007F5191">
      <w:pPr>
        <w:pStyle w:val="a0"/>
        <w:numPr>
          <w:ilvl w:val="0"/>
          <w:numId w:val="11"/>
        </w:numPr>
        <w:spacing w:before="120" w:after="120"/>
        <w:ind w:firstLineChars="0"/>
        <w:rPr>
          <w:rFonts w:hint="eastAsia"/>
        </w:rPr>
      </w:pPr>
      <w:r>
        <w:rPr>
          <w:rFonts w:hint="eastAsia"/>
        </w:rPr>
        <w:t>用代码模仿实现了类似的同步传输的操作。</w:t>
      </w:r>
      <w:r>
        <w:rPr>
          <w:rFonts w:hint="eastAsia"/>
        </w:rPr>
        <w:t>虚拟串口通信正常，两程序通过</w:t>
      </w:r>
      <w:r>
        <w:rPr>
          <w:rFonts w:hint="eastAsia"/>
        </w:rPr>
        <w:t xml:space="preserve"> COM1-COM2 </w:t>
      </w:r>
      <w:r>
        <w:rPr>
          <w:rFonts w:hint="eastAsia"/>
        </w:rPr>
        <w:t>实现双向字符串传输。</w:t>
      </w:r>
    </w:p>
    <w:p w14:paraId="1006EED3" w14:textId="1EDC33AC" w:rsidR="007F5191" w:rsidRDefault="007F5191" w:rsidP="007F5191">
      <w:pPr>
        <w:pStyle w:val="a0"/>
        <w:numPr>
          <w:ilvl w:val="0"/>
          <w:numId w:val="11"/>
        </w:numPr>
        <w:spacing w:before="120" w:after="120"/>
        <w:ind w:firstLineChars="0"/>
        <w:rPr>
          <w:rFonts w:hint="eastAsia"/>
        </w:rPr>
      </w:pPr>
      <w:r>
        <w:rPr>
          <w:rFonts w:hint="eastAsia"/>
        </w:rPr>
        <w:lastRenderedPageBreak/>
        <w:t>发送</w:t>
      </w:r>
      <w:r>
        <w:rPr>
          <w:rFonts w:hint="eastAsia"/>
        </w:rPr>
        <w:t xml:space="preserve"> / </w:t>
      </w:r>
      <w:r>
        <w:rPr>
          <w:rFonts w:hint="eastAsia"/>
        </w:rPr>
        <w:t>接收均包含精确时间戳，验证数据传输的时序正确性。</w:t>
      </w:r>
    </w:p>
    <w:permEnd w:id="1178415248"/>
    <w:p w14:paraId="69FBCC57" w14:textId="77777777" w:rsidR="006B08B5" w:rsidRDefault="006B08B5"/>
    <w:sectPr w:rsidR="006B08B5" w:rsidSect="00F90F9D">
      <w:headerReference w:type="default" r:id="rId16"/>
      <w:footerReference w:type="default" r:id="rId17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C9DC" w14:textId="77777777" w:rsidR="00BF1180" w:rsidRDefault="00BF1180">
      <w:r>
        <w:separator/>
      </w:r>
    </w:p>
  </w:endnote>
  <w:endnote w:type="continuationSeparator" w:id="0">
    <w:p w14:paraId="73B01D76" w14:textId="77777777" w:rsidR="00BF1180" w:rsidRDefault="00BF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0DE9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31FF" w14:textId="77777777" w:rsidR="00BF1180" w:rsidRDefault="00BF1180">
      <w:r>
        <w:separator/>
      </w:r>
    </w:p>
  </w:footnote>
  <w:footnote w:type="continuationSeparator" w:id="0">
    <w:p w14:paraId="5D8A44E0" w14:textId="77777777" w:rsidR="00BF1180" w:rsidRDefault="00BF1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D82CD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304709"/>
    <w:multiLevelType w:val="hybridMultilevel"/>
    <w:tmpl w:val="543CE1EA"/>
    <w:lvl w:ilvl="0" w:tplc="F64663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2"/>
  </w:num>
  <w:num w:numId="3" w16cid:durableId="1218663669">
    <w:abstractNumId w:val="2"/>
  </w:num>
  <w:num w:numId="4" w16cid:durableId="111291841">
    <w:abstractNumId w:val="2"/>
  </w:num>
  <w:num w:numId="5" w16cid:durableId="1962178023">
    <w:abstractNumId w:val="2"/>
  </w:num>
  <w:num w:numId="6" w16cid:durableId="1413549630">
    <w:abstractNumId w:val="2"/>
  </w:num>
  <w:num w:numId="7" w16cid:durableId="1436754711">
    <w:abstractNumId w:val="2"/>
  </w:num>
  <w:num w:numId="8" w16cid:durableId="261377541">
    <w:abstractNumId w:val="2"/>
  </w:num>
  <w:num w:numId="9" w16cid:durableId="2095932418">
    <w:abstractNumId w:val="2"/>
  </w:num>
  <w:num w:numId="10" w16cid:durableId="381831244">
    <w:abstractNumId w:val="2"/>
  </w:num>
  <w:num w:numId="11" w16cid:durableId="1130704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72"/>
    <w:rsid w:val="00015E06"/>
    <w:rsid w:val="000F0B73"/>
    <w:rsid w:val="002E41EA"/>
    <w:rsid w:val="002F7C0B"/>
    <w:rsid w:val="00342791"/>
    <w:rsid w:val="0043285F"/>
    <w:rsid w:val="005D3B11"/>
    <w:rsid w:val="00643165"/>
    <w:rsid w:val="00662194"/>
    <w:rsid w:val="006B08B5"/>
    <w:rsid w:val="006B7B64"/>
    <w:rsid w:val="006C4490"/>
    <w:rsid w:val="006D552A"/>
    <w:rsid w:val="00714D02"/>
    <w:rsid w:val="00737FFE"/>
    <w:rsid w:val="007975AE"/>
    <w:rsid w:val="007A1555"/>
    <w:rsid w:val="007F5191"/>
    <w:rsid w:val="008C1772"/>
    <w:rsid w:val="009D20C4"/>
    <w:rsid w:val="009E48B5"/>
    <w:rsid w:val="00A24263"/>
    <w:rsid w:val="00BF1180"/>
    <w:rsid w:val="00E7788E"/>
    <w:rsid w:val="00EB3974"/>
    <w:rsid w:val="00F90F9D"/>
    <w:rsid w:val="00FB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62E68"/>
  <w15:chartTrackingRefBased/>
  <w15:docId w15:val="{59A58CC3-A7FA-4B1D-BE56-31A19CD3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57BD7-2E35-4D0C-9C47-2C524A9E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33</TotalTime>
  <Pages>7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4</cp:revision>
  <dcterms:created xsi:type="dcterms:W3CDTF">2025-03-19T09:26:00Z</dcterms:created>
  <dcterms:modified xsi:type="dcterms:W3CDTF">2025-03-20T08:14:00Z</dcterms:modified>
</cp:coreProperties>
</file>