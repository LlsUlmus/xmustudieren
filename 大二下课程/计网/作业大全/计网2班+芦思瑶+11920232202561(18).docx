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27B4" w14:textId="52A6B755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563096288" w:edGrp="everyone"/>
      <w:r w:rsidR="00D52400">
        <w:rPr>
          <w:rFonts w:hint="eastAsia"/>
          <w:u w:val="single"/>
        </w:rPr>
        <w:t>15</w:t>
      </w:r>
      <w:permEnd w:id="563096288"/>
      <w:r w:rsidRPr="00C85D8A">
        <w:rPr>
          <w:rFonts w:hint="eastAsia"/>
          <w:u w:val="single"/>
        </w:rPr>
        <w:t xml:space="preserve">课　</w:t>
      </w:r>
      <w:permStart w:id="775108352" w:edGrp="everyone"/>
      <w:r w:rsidR="00D52400">
        <w:rPr>
          <w:rFonts w:hint="eastAsia"/>
          <w:u w:val="single"/>
        </w:rPr>
        <w:t>互联网路由</w:t>
      </w:r>
      <w:permEnd w:id="775108352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294A0666" w14:textId="7FFE947B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roofErr w:type="gramStart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965808887" w:edGrp="everyone"/>
      <w:proofErr w:type="gramEnd"/>
      <w:r w:rsidR="00D52400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965808887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26956483" w:edGrp="everyone"/>
      <w:r w:rsidR="00D52400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126956483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207321483" w:edGrp="everyone"/>
      <w:proofErr w:type="gramStart"/>
      <w:r w:rsidR="00D52400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207321483"/>
      <w:proofErr w:type="gramEnd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17E44103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254DF6AE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A9ECE4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295C70D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5A624D1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0834226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53199CD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18A2DDD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3B26477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46918F4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593377B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2684227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362ADC3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053CB487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AFD3180" w14:textId="77777777" w:rsidR="00C85D8A" w:rsidRPr="00C85D8A" w:rsidRDefault="00C85D8A" w:rsidP="00C85D8A">
            <w:pPr>
              <w:jc w:val="center"/>
            </w:pPr>
            <w:permStart w:id="599473790" w:edGrp="everyone" w:colFirst="1" w:colLast="1"/>
            <w:permStart w:id="2028013177" w:edGrp="everyone" w:colFirst="2" w:colLast="2"/>
            <w:permStart w:id="641411785" w:edGrp="everyone" w:colFirst="3" w:colLast="3"/>
            <w:permStart w:id="1591046106" w:edGrp="everyone" w:colFirst="4" w:colLast="4"/>
            <w:permStart w:id="1642294571" w:edGrp="everyone" w:colFirst="5" w:colLast="5"/>
            <w:permStart w:id="1042418643" w:edGrp="everyone" w:colFirst="6" w:colLast="6"/>
            <w:permStart w:id="1349409175" w:edGrp="everyone" w:colFirst="7" w:colLast="7"/>
            <w:permStart w:id="1407473921" w:edGrp="everyone" w:colFirst="8" w:colLast="8"/>
            <w:permStart w:id="1270224255" w:edGrp="everyone" w:colFirst="9" w:colLast="9"/>
            <w:permStart w:id="66205732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1E60CF7F" w14:textId="6437905C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305065E" w14:textId="42A9F7D5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2D205B5" w14:textId="0D957B20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7E31EE7C" w14:textId="3AA13ECF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5C96F405" w14:textId="56F37047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261C5017" w14:textId="54272EE8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273947E4" w14:textId="7E3F4F52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B87BEE2" w14:textId="5DD30335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01B2C1C4" w14:textId="032F035D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41C031A1" w14:textId="3DA0CAF8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</w:tr>
      <w:permEnd w:id="599473790"/>
      <w:permEnd w:id="2028013177"/>
      <w:permEnd w:id="641411785"/>
      <w:permEnd w:id="1591046106"/>
      <w:permEnd w:id="1642294571"/>
      <w:permEnd w:id="1042418643"/>
      <w:permEnd w:id="1349409175"/>
      <w:permEnd w:id="1407473921"/>
      <w:permEnd w:id="1270224255"/>
      <w:permEnd w:id="66205732"/>
      <w:tr w:rsidR="00C85D8A" w:rsidRPr="00C85D8A" w14:paraId="2F55B543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4E64AA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11CAB79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28F119C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4476DAE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1EB8DA8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34A494F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28F3570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1A5E106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25A7A14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2AE3B9B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7D57E0B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55417047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61795E6" w14:textId="77777777" w:rsidR="00C85D8A" w:rsidRPr="00C85D8A" w:rsidRDefault="00C85D8A" w:rsidP="00C85D8A">
            <w:pPr>
              <w:jc w:val="center"/>
            </w:pPr>
            <w:permStart w:id="597458419" w:edGrp="everyone" w:colFirst="1" w:colLast="1"/>
            <w:permStart w:id="152525382" w:edGrp="everyone" w:colFirst="2" w:colLast="2"/>
            <w:permStart w:id="1129933098" w:edGrp="everyone" w:colFirst="3" w:colLast="3"/>
            <w:permStart w:id="414081781" w:edGrp="everyone" w:colFirst="4" w:colLast="4"/>
            <w:permStart w:id="2027388809" w:edGrp="everyone" w:colFirst="5" w:colLast="5"/>
            <w:permStart w:id="449786670" w:edGrp="everyone" w:colFirst="6" w:colLast="6"/>
            <w:permStart w:id="1460543008" w:edGrp="everyone" w:colFirst="7" w:colLast="7"/>
            <w:permStart w:id="285436855" w:edGrp="everyone" w:colFirst="8" w:colLast="8"/>
            <w:permStart w:id="54023627" w:edGrp="everyone" w:colFirst="9" w:colLast="9"/>
            <w:permStart w:id="1604467050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51DE41C4" w14:textId="5C97712C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68DD24B" w14:textId="38DD971A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19C97C23" w14:textId="27FA8C6D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61AC0BFA" w14:textId="51E9EC1E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205457AE" w14:textId="16140F6C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5EB46A3A" w14:textId="1AA05184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4A5C1FDE" w14:textId="13640009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4B3F5799" w14:textId="7E620CE4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58105B27" w14:textId="12958CCE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0685C774" w14:textId="641253BC" w:rsidR="00C85D8A" w:rsidRPr="00C85D8A" w:rsidRDefault="0099492F" w:rsidP="00C85D8A">
            <w:pPr>
              <w:jc w:val="center"/>
            </w:pPr>
            <w:r>
              <w:rPr>
                <w:rFonts w:hint="eastAsia"/>
              </w:rPr>
              <w:t>AC</w:t>
            </w:r>
          </w:p>
        </w:tc>
      </w:tr>
      <w:permEnd w:id="597458419"/>
      <w:permEnd w:id="152525382"/>
      <w:permEnd w:id="1129933098"/>
      <w:permEnd w:id="414081781"/>
      <w:permEnd w:id="2027388809"/>
      <w:permEnd w:id="449786670"/>
      <w:permEnd w:id="1460543008"/>
      <w:permEnd w:id="285436855"/>
      <w:permEnd w:id="54023627"/>
      <w:permEnd w:id="1604467050"/>
      <w:tr w:rsidR="006543BD" w:rsidRPr="00C85D8A" w14:paraId="03EEBB5E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3AF306F" w14:textId="3242B1B5" w:rsidR="006543BD" w:rsidRPr="00C85D8A" w:rsidRDefault="006543BD" w:rsidP="00C85D8A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52E1FC0C" w14:textId="77AF196A" w:rsidR="006543BD" w:rsidRPr="00C85D8A" w:rsidRDefault="00251F98" w:rsidP="00C85D8A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680" w:type="dxa"/>
            <w:vAlign w:val="center"/>
          </w:tcPr>
          <w:p w14:paraId="428F3D83" w14:textId="1F701D7D" w:rsidR="006543BD" w:rsidRPr="00C85D8A" w:rsidRDefault="00251F98" w:rsidP="00C85D8A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680" w:type="dxa"/>
            <w:vAlign w:val="center"/>
          </w:tcPr>
          <w:p w14:paraId="0C37ACAD" w14:textId="3B5A033A" w:rsidR="006543BD" w:rsidRPr="00C85D8A" w:rsidRDefault="00251F98" w:rsidP="00C85D8A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680" w:type="dxa"/>
            <w:vAlign w:val="center"/>
          </w:tcPr>
          <w:p w14:paraId="4EE81368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83D5D37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52DD80E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AC65917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654B68C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AEC07FB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1BFAE9F9" w14:textId="77777777" w:rsidR="006543BD" w:rsidRPr="00C85D8A" w:rsidRDefault="006543BD" w:rsidP="00C85D8A">
            <w:pPr>
              <w:jc w:val="center"/>
            </w:pPr>
          </w:p>
        </w:tc>
      </w:tr>
      <w:tr w:rsidR="006543BD" w:rsidRPr="00C85D8A" w14:paraId="29A707EE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4DABD484" w14:textId="29224E5F" w:rsidR="006543BD" w:rsidRPr="00C85D8A" w:rsidRDefault="006543BD" w:rsidP="00C85D8A">
            <w:pPr>
              <w:jc w:val="center"/>
            </w:pPr>
            <w:r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5404A019" w14:textId="2E233E5F" w:rsidR="006543BD" w:rsidRPr="00C85D8A" w:rsidRDefault="0099492F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507EB83F" w14:textId="191C8BA5" w:rsidR="006543BD" w:rsidRPr="00C85D8A" w:rsidRDefault="0099492F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286F2892" w14:textId="7725F734" w:rsidR="006543BD" w:rsidRPr="00C85D8A" w:rsidRDefault="0099492F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4B744128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5F46662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C08A90C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34A1D56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D5415E7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DD91876" w14:textId="77777777" w:rsidR="006543BD" w:rsidRPr="00C85D8A" w:rsidRDefault="006543BD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C8C33AA" w14:textId="77777777" w:rsidR="006543BD" w:rsidRPr="00C85D8A" w:rsidRDefault="006543BD" w:rsidP="00C85D8A">
            <w:pPr>
              <w:jc w:val="center"/>
            </w:pPr>
          </w:p>
        </w:tc>
      </w:tr>
    </w:tbl>
    <w:p w14:paraId="4A7D240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F770910" w14:textId="27C5297C" w:rsidR="00C85D8A" w:rsidRDefault="00C85D8A" w:rsidP="00C85D8A">
      <w:pPr>
        <w:pStyle w:val="2"/>
        <w:spacing w:before="360" w:after="180"/>
        <w:ind w:left="562" w:hanging="562"/>
      </w:pPr>
      <w:permStart w:id="263062294" w:edGrp="everyone"/>
      <w:r>
        <w:rPr>
          <w:rFonts w:hint="eastAsia"/>
        </w:rPr>
        <w:t>第</w:t>
      </w:r>
      <w:r w:rsidR="00D52400">
        <w:rPr>
          <w:rFonts w:hint="eastAsia"/>
        </w:rPr>
        <w:t>1</w:t>
      </w:r>
      <w:r>
        <w:rPr>
          <w:rFonts w:hint="eastAsia"/>
        </w:rPr>
        <w:t>题</w:t>
      </w:r>
    </w:p>
    <w:p w14:paraId="24A395D0" w14:textId="57299906" w:rsidR="00C85D8A" w:rsidRDefault="00C85D8A" w:rsidP="00C85D8A">
      <w:pPr>
        <w:pStyle w:val="a0"/>
      </w:pPr>
      <w:r>
        <w:rPr>
          <w:rFonts w:hint="eastAsia"/>
        </w:rPr>
        <w:t>答</w:t>
      </w:r>
      <w:r w:rsidR="00D52400">
        <w:rPr>
          <w:rFonts w:hint="eastAsia"/>
        </w:rPr>
        <w:t>：</w:t>
      </w:r>
      <w:r w:rsidR="004E0AD2" w:rsidRPr="004E0AD2">
        <w:rPr>
          <w:rFonts w:hint="eastAsia"/>
        </w:rPr>
        <w:t>计算机接到另一个未用接口上会正常工作。</w:t>
      </w:r>
      <w:r w:rsidR="006B7BD8" w:rsidRPr="006B7BD8">
        <w:rPr>
          <w:rFonts w:hint="eastAsia"/>
        </w:rPr>
        <w:t>交换机工作在数据链路层，主要功能是基于</w:t>
      </w:r>
      <w:r w:rsidR="006B7BD8" w:rsidRPr="006B7BD8">
        <w:rPr>
          <w:rFonts w:hint="eastAsia"/>
        </w:rPr>
        <w:t xml:space="preserve"> MAC </w:t>
      </w:r>
      <w:r w:rsidR="006B7BD8" w:rsidRPr="006B7BD8">
        <w:rPr>
          <w:rFonts w:hint="eastAsia"/>
        </w:rPr>
        <w:t>地址进行数据帧的转发。当计算机连接到交换机的不同接口时，计算机的网络配置保持不变，并且新接口处于正常工作状态且与网络其他部分连通性正常</w:t>
      </w:r>
      <w:r w:rsidR="006B7BD8" w:rsidRPr="006B7BD8">
        <w:rPr>
          <w:rFonts w:hint="eastAsia"/>
        </w:rPr>
        <w:t xml:space="preserve"> </w:t>
      </w:r>
      <w:r w:rsidR="006B7BD8" w:rsidRPr="006B7BD8">
        <w:rPr>
          <w:rFonts w:hint="eastAsia"/>
        </w:rPr>
        <w:t>，那么计算机和网络中其他设备通信的逻辑关系并未改变，物理连接的交换机接口发生了变化，而交换机能够自适应这种变化并正确转发数据帧。</w:t>
      </w:r>
    </w:p>
    <w:p w14:paraId="6C5EE63E" w14:textId="7BA1CF71" w:rsidR="00D52400" w:rsidRDefault="00D52400" w:rsidP="00D52400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533C7FDF" w14:textId="23E70E9D" w:rsidR="00023473" w:rsidRDefault="00D52400" w:rsidP="00023473">
      <w:pPr>
        <w:pStyle w:val="a0"/>
        <w:rPr>
          <w:rFonts w:hint="eastAsia"/>
        </w:rPr>
      </w:pPr>
      <w:r>
        <w:rPr>
          <w:rFonts w:hint="eastAsia"/>
        </w:rPr>
        <w:t>答：</w:t>
      </w:r>
      <w:r w:rsidR="00023473">
        <w:rPr>
          <w:rFonts w:hint="eastAsia"/>
        </w:rPr>
        <w:t>链路故障：两交换机间链路物理损坏，或链路两端接口配置错误，缺省路由失效。</w:t>
      </w:r>
    </w:p>
    <w:p w14:paraId="53025D36" w14:textId="52B51610" w:rsidR="00023473" w:rsidRDefault="00023473" w:rsidP="00023473">
      <w:pPr>
        <w:pStyle w:val="a0"/>
        <w:rPr>
          <w:rFonts w:hint="eastAsia"/>
        </w:rPr>
      </w:pPr>
      <w:r>
        <w:rPr>
          <w:rFonts w:hint="eastAsia"/>
        </w:rPr>
        <w:t>路由表错误</w:t>
      </w:r>
      <w:r>
        <w:rPr>
          <w:rFonts w:hint="eastAsia"/>
        </w:rPr>
        <w:t>。</w:t>
      </w:r>
    </w:p>
    <w:p w14:paraId="0FB3BE94" w14:textId="222FB69B" w:rsidR="00D52400" w:rsidRPr="0025514C" w:rsidRDefault="00023473" w:rsidP="00023473">
      <w:pPr>
        <w:pStyle w:val="a0"/>
      </w:pPr>
      <w:r>
        <w:rPr>
          <w:rFonts w:hint="eastAsia"/>
        </w:rPr>
        <w:t>交换机故障：任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交换机硬件或软件故障，无法正常转发数据包。</w:t>
      </w:r>
    </w:p>
    <w:p w14:paraId="72B3B704" w14:textId="5E045828" w:rsidR="00D52400" w:rsidRDefault="00D52400" w:rsidP="00D52400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3865B834" w14:textId="41EF64DA" w:rsidR="00AB7F2F" w:rsidRDefault="00D52400" w:rsidP="00AB7F2F">
      <w:pPr>
        <w:pStyle w:val="a0"/>
        <w:rPr>
          <w:rFonts w:hint="eastAsia"/>
        </w:rPr>
      </w:pPr>
      <w:r>
        <w:rPr>
          <w:rFonts w:hint="eastAsia"/>
        </w:rPr>
        <w:t>答：</w:t>
      </w:r>
      <w:r w:rsidR="00AB7F2F">
        <w:rPr>
          <w:rFonts w:hint="eastAsia"/>
        </w:rPr>
        <w:t>不变：邻居发来的距离矢量信息与交换机转发表中对应信息完全相同，拓扑稳定无变化时，转发</w:t>
      </w:r>
      <w:proofErr w:type="gramStart"/>
      <w:r w:rsidR="00AB7F2F">
        <w:rPr>
          <w:rFonts w:hint="eastAsia"/>
        </w:rPr>
        <w:t>表维持</w:t>
      </w:r>
      <w:proofErr w:type="gramEnd"/>
      <w:r w:rsidR="00AB7F2F">
        <w:rPr>
          <w:rFonts w:hint="eastAsia"/>
        </w:rPr>
        <w:t>原样。</w:t>
      </w:r>
    </w:p>
    <w:p w14:paraId="7380FA34" w14:textId="34893167" w:rsidR="00D52400" w:rsidRPr="0025514C" w:rsidRDefault="00AB7F2F" w:rsidP="00AB7F2F">
      <w:pPr>
        <w:pStyle w:val="a0"/>
      </w:pPr>
      <w:r>
        <w:rPr>
          <w:rFonts w:hint="eastAsia"/>
        </w:rPr>
        <w:t>变化：邻居信息中到目的网络距离更短、下一跳更优、有新目的网络，或原本可达网络现不可达</w:t>
      </w:r>
      <w:r>
        <w:rPr>
          <w:rFonts w:hint="eastAsia"/>
        </w:rPr>
        <w:t>，</w:t>
      </w:r>
      <w:r>
        <w:rPr>
          <w:rFonts w:hint="eastAsia"/>
        </w:rPr>
        <w:t>转发表更新。</w:t>
      </w:r>
    </w:p>
    <w:p w14:paraId="191EB1C6" w14:textId="6D5BA78D" w:rsidR="00D52400" w:rsidRDefault="00D52400" w:rsidP="00D52400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4996AE47" w14:textId="77777777" w:rsidR="00D52400" w:rsidRDefault="00D52400" w:rsidP="00D52400">
      <w:pPr>
        <w:pStyle w:val="a0"/>
      </w:pPr>
      <w:r>
        <w:rPr>
          <w:rFonts w:hint="eastAsia"/>
        </w:rPr>
        <w:t>答：</w:t>
      </w:r>
    </w:p>
    <w:p w14:paraId="33D2415A" w14:textId="463DB84B" w:rsidR="004A0071" w:rsidRDefault="004A0071" w:rsidP="00D52400">
      <w:pPr>
        <w:pStyle w:val="a0"/>
      </w:pPr>
      <w:r>
        <w:rPr>
          <w:rFonts w:hint="eastAsia"/>
          <w:noProof/>
        </w:rPr>
        <w:lastRenderedPageBreak/>
        <w:drawing>
          <wp:inline distT="0" distB="0" distL="0" distR="0" wp14:anchorId="48D3F78D" wp14:editId="28BF49B4">
            <wp:extent cx="5278120" cy="3729990"/>
            <wp:effectExtent l="0" t="0" r="0" b="3810"/>
            <wp:docPr id="68173576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35761" name="图片 6817357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7CBC" w14:textId="1D59D7BB" w:rsidR="004A0071" w:rsidRDefault="004A0071" w:rsidP="00D52400">
      <w:pPr>
        <w:pStyle w:val="a0"/>
      </w:pPr>
      <w:r>
        <w:rPr>
          <w:rFonts w:hint="eastAsia"/>
          <w:noProof/>
        </w:rPr>
        <w:lastRenderedPageBreak/>
        <w:drawing>
          <wp:inline distT="0" distB="0" distL="0" distR="0" wp14:anchorId="1AB5F0E2" wp14:editId="7E4E9BE3">
            <wp:extent cx="5278120" cy="3729990"/>
            <wp:effectExtent l="0" t="0" r="0" b="3810"/>
            <wp:docPr id="14183826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82650" name="图片 14183826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5132" w14:textId="5F040DA2" w:rsidR="004A0071" w:rsidRPr="0025514C" w:rsidRDefault="004A0071" w:rsidP="00D52400">
      <w:pPr>
        <w:pStyle w:val="a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98BE89A" wp14:editId="3AF2590A">
            <wp:extent cx="5278120" cy="3729990"/>
            <wp:effectExtent l="0" t="0" r="0" b="3810"/>
            <wp:docPr id="3338897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9762" name="图片 3338897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F399" w14:textId="230158F1" w:rsidR="00D52400" w:rsidRDefault="00D52400" w:rsidP="00D52400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021DE643" w14:textId="627EF10D" w:rsidR="004A0071" w:rsidRDefault="00D52400" w:rsidP="004A0071">
      <w:pPr>
        <w:pStyle w:val="a0"/>
        <w:rPr>
          <w:rFonts w:hint="eastAsia"/>
        </w:rPr>
      </w:pPr>
      <w:r>
        <w:rPr>
          <w:rFonts w:hint="eastAsia"/>
        </w:rPr>
        <w:t>答：</w:t>
      </w:r>
      <w:r w:rsidR="004A0071">
        <w:rPr>
          <w:rFonts w:hint="eastAsia"/>
        </w:rPr>
        <w:t>编址</w:t>
      </w:r>
      <w:r w:rsidR="004A0071">
        <w:rPr>
          <w:rFonts w:hint="eastAsia"/>
        </w:rPr>
        <w:t>：</w:t>
      </w:r>
      <w:r w:rsidR="004A0071">
        <w:rPr>
          <w:rFonts w:hint="eastAsia"/>
        </w:rPr>
        <w:t>可将</w:t>
      </w:r>
      <w:r w:rsidR="004A0071">
        <w:rPr>
          <w:rFonts w:hint="eastAsia"/>
        </w:rPr>
        <w:t xml:space="preserve"> Computer E </w:t>
      </w:r>
      <w:r w:rsidR="004A0071">
        <w:rPr>
          <w:rFonts w:hint="eastAsia"/>
        </w:rPr>
        <w:t>和</w:t>
      </w:r>
      <w:r w:rsidR="004A0071">
        <w:rPr>
          <w:rFonts w:hint="eastAsia"/>
        </w:rPr>
        <w:t xml:space="preserve"> F </w:t>
      </w:r>
      <w:r w:rsidR="004A0071">
        <w:rPr>
          <w:rFonts w:hint="eastAsia"/>
        </w:rPr>
        <w:t>划分在</w:t>
      </w:r>
      <w:r w:rsidR="004A0071">
        <w:rPr>
          <w:rFonts w:hint="eastAsia"/>
        </w:rPr>
        <w:t xml:space="preserve"> Switch 3 </w:t>
      </w:r>
      <w:r w:rsidR="004A0071">
        <w:rPr>
          <w:rFonts w:hint="eastAsia"/>
        </w:rPr>
        <w:t>相连子网中，如</w:t>
      </w:r>
      <w:r w:rsidR="004A0071">
        <w:rPr>
          <w:rFonts w:hint="eastAsia"/>
        </w:rPr>
        <w:t xml:space="preserve"> 192.168.1.0/24 </w:t>
      </w:r>
      <w:r w:rsidR="004A0071">
        <w:rPr>
          <w:rFonts w:hint="eastAsia"/>
        </w:rPr>
        <w:t>子网里分别设为</w:t>
      </w:r>
      <w:r w:rsidR="004A0071">
        <w:rPr>
          <w:rFonts w:hint="eastAsia"/>
        </w:rPr>
        <w:t xml:space="preserve"> 192.168.1.10</w:t>
      </w:r>
      <w:r w:rsidR="004A0071">
        <w:rPr>
          <w:rFonts w:hint="eastAsia"/>
        </w:rPr>
        <w:t>、</w:t>
      </w:r>
      <w:r w:rsidR="004A0071">
        <w:rPr>
          <w:rFonts w:hint="eastAsia"/>
        </w:rPr>
        <w:t xml:space="preserve">192.168.1.11 </w:t>
      </w:r>
      <w:r w:rsidR="004A0071">
        <w:rPr>
          <w:rFonts w:hint="eastAsia"/>
        </w:rPr>
        <w:t>。</w:t>
      </w:r>
    </w:p>
    <w:p w14:paraId="09241C83" w14:textId="4965D3E6" w:rsidR="00D52400" w:rsidRPr="0025514C" w:rsidRDefault="004A0071" w:rsidP="004A0071">
      <w:pPr>
        <w:pStyle w:val="a0"/>
      </w:pPr>
      <w:r>
        <w:rPr>
          <w:rFonts w:hint="eastAsia"/>
        </w:rPr>
        <w:t>区分</w:t>
      </w:r>
      <w:r>
        <w:rPr>
          <w:rFonts w:hint="eastAsia"/>
        </w:rPr>
        <w:t>：</w:t>
      </w:r>
      <w:r>
        <w:rPr>
          <w:rFonts w:hint="eastAsia"/>
        </w:rPr>
        <w:t>交换机靠包中携带的目的</w:t>
      </w:r>
      <w:r>
        <w:rPr>
          <w:rFonts w:hint="eastAsia"/>
        </w:rPr>
        <w:t xml:space="preserve"> MAC </w:t>
      </w:r>
      <w:r>
        <w:rPr>
          <w:rFonts w:hint="eastAsia"/>
        </w:rPr>
        <w:t>或</w:t>
      </w:r>
      <w:r>
        <w:rPr>
          <w:rFonts w:hint="eastAsia"/>
        </w:rPr>
        <w:t xml:space="preserve"> IP </w:t>
      </w:r>
      <w:r>
        <w:rPr>
          <w:rFonts w:hint="eastAsia"/>
        </w:rPr>
        <w:t>地址区分。</w:t>
      </w:r>
      <w:r>
        <w:rPr>
          <w:rFonts w:hint="eastAsia"/>
        </w:rPr>
        <w:t xml:space="preserve">Computer B </w:t>
      </w:r>
      <w:r>
        <w:rPr>
          <w:rFonts w:hint="eastAsia"/>
        </w:rPr>
        <w:t>发往</w:t>
      </w:r>
      <w:r>
        <w:rPr>
          <w:rFonts w:hint="eastAsia"/>
        </w:rPr>
        <w:t xml:space="preserve"> Computer E </w:t>
      </w:r>
      <w:r>
        <w:rPr>
          <w:rFonts w:hint="eastAsia"/>
        </w:rPr>
        <w:t>的包，经</w:t>
      </w:r>
      <w:r>
        <w:rPr>
          <w:rFonts w:hint="eastAsia"/>
        </w:rPr>
        <w:t xml:space="preserve"> Switch 1 </w:t>
      </w:r>
      <w:r>
        <w:rPr>
          <w:rFonts w:hint="eastAsia"/>
        </w:rPr>
        <w:t>转发到</w:t>
      </w:r>
      <w:r>
        <w:rPr>
          <w:rFonts w:hint="eastAsia"/>
        </w:rPr>
        <w:t xml:space="preserve"> Switch 3 </w:t>
      </w:r>
      <w:r>
        <w:rPr>
          <w:rFonts w:hint="eastAsia"/>
        </w:rPr>
        <w:t>，</w:t>
      </w:r>
      <w:r>
        <w:rPr>
          <w:rFonts w:hint="eastAsia"/>
        </w:rPr>
        <w:t xml:space="preserve">Switch 3 </w:t>
      </w:r>
      <w:r>
        <w:rPr>
          <w:rFonts w:hint="eastAsia"/>
        </w:rPr>
        <w:t>依地址判断后从连接</w:t>
      </w:r>
      <w:r>
        <w:rPr>
          <w:rFonts w:hint="eastAsia"/>
        </w:rPr>
        <w:t xml:space="preserve"> Hub 6 </w:t>
      </w:r>
      <w:r>
        <w:rPr>
          <w:rFonts w:hint="eastAsia"/>
        </w:rPr>
        <w:t>的端口</w:t>
      </w:r>
      <w:r>
        <w:rPr>
          <w:rFonts w:hint="eastAsia"/>
        </w:rPr>
        <w:t xml:space="preserve"> 2 </w:t>
      </w:r>
      <w:r>
        <w:rPr>
          <w:rFonts w:hint="eastAsia"/>
        </w:rPr>
        <w:t>转发，</w:t>
      </w:r>
      <w:r>
        <w:rPr>
          <w:rFonts w:hint="eastAsia"/>
        </w:rPr>
        <w:t xml:space="preserve">Hub 6 </w:t>
      </w:r>
      <w:r>
        <w:rPr>
          <w:rFonts w:hint="eastAsia"/>
        </w:rPr>
        <w:t>广播，目的地址匹配的</w:t>
      </w:r>
      <w:r>
        <w:rPr>
          <w:rFonts w:hint="eastAsia"/>
        </w:rPr>
        <w:t xml:space="preserve"> Computer E </w:t>
      </w:r>
      <w:r>
        <w:rPr>
          <w:rFonts w:hint="eastAsia"/>
        </w:rPr>
        <w:t>接收。</w:t>
      </w:r>
    </w:p>
    <w:p w14:paraId="40D3CEB1" w14:textId="601D3D73" w:rsidR="00D52400" w:rsidRDefault="00D52400" w:rsidP="00D52400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</w:t>
      </w:r>
    </w:p>
    <w:p w14:paraId="18AD2AE7" w14:textId="63D6EDBF" w:rsidR="00D52400" w:rsidRPr="0025514C" w:rsidRDefault="00D52400" w:rsidP="00D52400">
      <w:pPr>
        <w:pStyle w:val="a0"/>
        <w:rPr>
          <w:rFonts w:hint="eastAsia"/>
        </w:rPr>
      </w:pPr>
      <w:r>
        <w:rPr>
          <w:rFonts w:hint="eastAsia"/>
        </w:rPr>
        <w:t>答：</w:t>
      </w:r>
      <w:r w:rsidR="00831BF5">
        <w:rPr>
          <w:rFonts w:hint="eastAsia"/>
        </w:rPr>
        <w:t>AC</w:t>
      </w:r>
    </w:p>
    <w:p w14:paraId="0B47FA53" w14:textId="7FC01BF1" w:rsidR="00D52400" w:rsidRDefault="00D52400" w:rsidP="00D52400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7</w:t>
      </w:r>
      <w:r>
        <w:rPr>
          <w:rFonts w:hint="eastAsia"/>
        </w:rPr>
        <w:t>题</w:t>
      </w:r>
    </w:p>
    <w:p w14:paraId="635AEF08" w14:textId="080E87A1" w:rsidR="00D52400" w:rsidRPr="0025514C" w:rsidRDefault="00D52400" w:rsidP="00D52400">
      <w:pPr>
        <w:pStyle w:val="a0"/>
      </w:pPr>
      <w:r>
        <w:rPr>
          <w:rFonts w:hint="eastAsia"/>
        </w:rPr>
        <w:t>答：</w:t>
      </w:r>
      <w:r w:rsidR="00831BF5">
        <w:rPr>
          <w:noProof/>
        </w:rPr>
        <w:drawing>
          <wp:inline distT="0" distB="0" distL="0" distR="0" wp14:anchorId="3075E509" wp14:editId="7578CEF6">
            <wp:extent cx="5278120" cy="4666615"/>
            <wp:effectExtent l="0" t="0" r="0" b="635"/>
            <wp:docPr id="9242407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0740" name="图片 9242407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74E1" w14:textId="0C16853F" w:rsidR="00D52400" w:rsidRDefault="00D52400" w:rsidP="00D52400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题</w:t>
      </w:r>
    </w:p>
    <w:p w14:paraId="4CB8F9F4" w14:textId="4303F1E1" w:rsidR="00E45A62" w:rsidRDefault="00D52400" w:rsidP="00E45A62">
      <w:pPr>
        <w:pStyle w:val="a0"/>
        <w:rPr>
          <w:rFonts w:hint="eastAsia"/>
        </w:rPr>
      </w:pPr>
      <w:r>
        <w:rPr>
          <w:rFonts w:hint="eastAsia"/>
        </w:rPr>
        <w:t>答：</w:t>
      </w:r>
      <w:r w:rsidR="00E45A62">
        <w:rPr>
          <w:rFonts w:hint="eastAsia"/>
        </w:rPr>
        <w:t>RIP</w:t>
      </w:r>
      <w:r w:rsidR="00E45A62">
        <w:rPr>
          <w:rFonts w:hint="eastAsia"/>
        </w:rPr>
        <w:t>协议</w:t>
      </w:r>
    </w:p>
    <w:p w14:paraId="6F59E7DE" w14:textId="5FAAB13A" w:rsidR="00E45A62" w:rsidRDefault="00E45A62" w:rsidP="00E45A62">
      <w:pPr>
        <w:pStyle w:val="a0"/>
        <w:rPr>
          <w:rFonts w:hint="eastAsia"/>
        </w:rPr>
      </w:pPr>
      <w:r>
        <w:rPr>
          <w:rFonts w:hint="eastAsia"/>
        </w:rPr>
        <w:t>原理：基于距离向量算法</w:t>
      </w:r>
      <w:proofErr w:type="gramStart"/>
      <w:r>
        <w:rPr>
          <w:rFonts w:hint="eastAsia"/>
        </w:rPr>
        <w:t>以跳数为</w:t>
      </w:r>
      <w:proofErr w:type="gramEnd"/>
      <w:r>
        <w:rPr>
          <w:rFonts w:hint="eastAsia"/>
        </w:rPr>
        <w:t>度量，路由器与相邻路由器按固定间隔交换路由表</w:t>
      </w:r>
      <w:r>
        <w:rPr>
          <w:rFonts w:hint="eastAsia"/>
        </w:rPr>
        <w:t>。</w:t>
      </w:r>
    </w:p>
    <w:p w14:paraId="672134DE" w14:textId="325DE579" w:rsidR="00E45A62" w:rsidRDefault="00E45A62" w:rsidP="00E45A62">
      <w:pPr>
        <w:pStyle w:val="a0"/>
        <w:rPr>
          <w:rFonts w:hint="eastAsia"/>
        </w:rPr>
      </w:pPr>
      <w:r>
        <w:rPr>
          <w:rFonts w:hint="eastAsia"/>
        </w:rPr>
        <w:lastRenderedPageBreak/>
        <w:t>应用：适用于中小规模</w:t>
      </w:r>
      <w:r>
        <w:rPr>
          <w:rFonts w:hint="eastAsia"/>
        </w:rPr>
        <w:t xml:space="preserve"> LAN</w:t>
      </w:r>
      <w:r>
        <w:rPr>
          <w:rFonts w:hint="eastAsia"/>
        </w:rPr>
        <w:t>，但在大型网络受限。</w:t>
      </w:r>
    </w:p>
    <w:p w14:paraId="7FF62759" w14:textId="0CF2D130" w:rsidR="00E45A62" w:rsidRDefault="00E45A62" w:rsidP="00E45A62">
      <w:pPr>
        <w:pStyle w:val="a0"/>
        <w:rPr>
          <w:rFonts w:hint="eastAsia"/>
        </w:rPr>
      </w:pPr>
      <w:r>
        <w:rPr>
          <w:rFonts w:hint="eastAsia"/>
        </w:rPr>
        <w:t>OSPF</w:t>
      </w:r>
      <w:r>
        <w:rPr>
          <w:rFonts w:hint="eastAsia"/>
        </w:rPr>
        <w:t>协议</w:t>
      </w:r>
    </w:p>
    <w:p w14:paraId="21508775" w14:textId="22E36DF6" w:rsidR="00E45A62" w:rsidRDefault="00E45A62" w:rsidP="00E45A62">
      <w:pPr>
        <w:pStyle w:val="a0"/>
        <w:rPr>
          <w:rFonts w:hint="eastAsia"/>
        </w:rPr>
      </w:pPr>
      <w:r>
        <w:rPr>
          <w:rFonts w:hint="eastAsia"/>
        </w:rPr>
        <w:t>原理：链路状态算法发现邻居建</w:t>
      </w:r>
      <w:r>
        <w:rPr>
          <w:rFonts w:hint="eastAsia"/>
        </w:rPr>
        <w:t>立</w:t>
      </w:r>
      <w:r>
        <w:rPr>
          <w:rFonts w:hint="eastAsia"/>
        </w:rPr>
        <w:t>关系，生成</w:t>
      </w:r>
      <w:r>
        <w:rPr>
          <w:rFonts w:hint="eastAsia"/>
        </w:rPr>
        <w:t xml:space="preserve"> LSA </w:t>
      </w:r>
      <w:r>
        <w:rPr>
          <w:rFonts w:hint="eastAsia"/>
        </w:rPr>
        <w:t>洪泛传播，建</w:t>
      </w:r>
      <w:r>
        <w:rPr>
          <w:rFonts w:hint="eastAsia"/>
        </w:rPr>
        <w:t>立</w:t>
      </w:r>
      <w:r>
        <w:rPr>
          <w:rFonts w:hint="eastAsia"/>
        </w:rPr>
        <w:t>LSDB</w:t>
      </w:r>
      <w:r>
        <w:rPr>
          <w:rFonts w:hint="eastAsia"/>
        </w:rPr>
        <w:t>，</w:t>
      </w:r>
      <w:r>
        <w:rPr>
          <w:rFonts w:hint="eastAsia"/>
        </w:rPr>
        <w:t>采</w:t>
      </w:r>
      <w:r>
        <w:rPr>
          <w:rFonts w:hint="eastAsia"/>
        </w:rPr>
        <w:t>用</w:t>
      </w:r>
      <w:r>
        <w:rPr>
          <w:rFonts w:hint="eastAsia"/>
        </w:rPr>
        <w:t>Dijkstra</w:t>
      </w:r>
      <w:r>
        <w:rPr>
          <w:rFonts w:hint="eastAsia"/>
        </w:rPr>
        <w:t>算最短路径。</w:t>
      </w:r>
    </w:p>
    <w:p w14:paraId="29694C60" w14:textId="40ABBC11" w:rsidR="00E45A62" w:rsidRDefault="00E45A62" w:rsidP="00E45A62">
      <w:pPr>
        <w:pStyle w:val="a0"/>
        <w:rPr>
          <w:rFonts w:hint="eastAsia"/>
        </w:rPr>
      </w:pPr>
      <w:r>
        <w:rPr>
          <w:rFonts w:hint="eastAsia"/>
        </w:rPr>
        <w:t>应用：用于大规模自治系统内部，支持可变长子网划分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47A3D38B" w14:textId="5A4FD0A3" w:rsidR="00E45A62" w:rsidRDefault="00E45A62" w:rsidP="00E45A62">
      <w:pPr>
        <w:pStyle w:val="a0"/>
        <w:rPr>
          <w:rFonts w:hint="eastAsia"/>
        </w:rPr>
      </w:pPr>
      <w:r>
        <w:rPr>
          <w:rFonts w:hint="eastAsia"/>
        </w:rPr>
        <w:t>BGP</w:t>
      </w:r>
      <w:r>
        <w:rPr>
          <w:rFonts w:hint="eastAsia"/>
        </w:rPr>
        <w:t>协议</w:t>
      </w:r>
    </w:p>
    <w:p w14:paraId="72F75F13" w14:textId="6C5F76D7" w:rsidR="00E45A62" w:rsidRDefault="00E45A62" w:rsidP="00E45A62">
      <w:pPr>
        <w:pStyle w:val="a0"/>
        <w:rPr>
          <w:rFonts w:hint="eastAsia"/>
        </w:rPr>
      </w:pPr>
      <w:r>
        <w:rPr>
          <w:rFonts w:hint="eastAsia"/>
        </w:rPr>
        <w:t>原理：路径向量协议，</w:t>
      </w:r>
      <w:r>
        <w:rPr>
          <w:rFonts w:hint="eastAsia"/>
        </w:rPr>
        <w:t>AS</w:t>
      </w:r>
      <w:r>
        <w:rPr>
          <w:rFonts w:hint="eastAsia"/>
        </w:rPr>
        <w:t>间边界路由器建</w:t>
      </w:r>
      <w:r>
        <w:rPr>
          <w:rFonts w:hint="eastAsia"/>
        </w:rPr>
        <w:t>立</w:t>
      </w:r>
      <w:r>
        <w:rPr>
          <w:rFonts w:hint="eastAsia"/>
        </w:rPr>
        <w:t xml:space="preserve">TCP </w:t>
      </w:r>
      <w:r>
        <w:rPr>
          <w:rFonts w:hint="eastAsia"/>
        </w:rPr>
        <w:t>连接，交换</w:t>
      </w:r>
      <w:r>
        <w:rPr>
          <w:rFonts w:hint="eastAsia"/>
        </w:rPr>
        <w:t>BGP</w:t>
      </w:r>
      <w:r>
        <w:rPr>
          <w:rFonts w:hint="eastAsia"/>
        </w:rPr>
        <w:t>报文。</w:t>
      </w:r>
    </w:p>
    <w:p w14:paraId="4A45AD56" w14:textId="495B23BA" w:rsidR="00D52400" w:rsidRPr="0025514C" w:rsidRDefault="00E45A62" w:rsidP="00E45A62">
      <w:pPr>
        <w:pStyle w:val="a0"/>
      </w:pPr>
      <w:r>
        <w:rPr>
          <w:rFonts w:hint="eastAsia"/>
        </w:rPr>
        <w:t>应用：用于</w:t>
      </w:r>
      <w:r>
        <w:rPr>
          <w:rFonts w:hint="eastAsia"/>
        </w:rPr>
        <w:t>AS</w:t>
      </w:r>
      <w:r>
        <w:rPr>
          <w:rFonts w:hint="eastAsia"/>
        </w:rPr>
        <w:t>间，处理大规模路由，支持策略路由，方便运营商管控。</w:t>
      </w:r>
    </w:p>
    <w:p w14:paraId="47F0AAA7" w14:textId="12327B6C" w:rsidR="00D52400" w:rsidRDefault="00D52400" w:rsidP="00D52400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题</w:t>
      </w:r>
    </w:p>
    <w:p w14:paraId="76CFA0C8" w14:textId="77777777" w:rsidR="00D52400" w:rsidRDefault="00D52400" w:rsidP="00D52400">
      <w:pPr>
        <w:pStyle w:val="a0"/>
      </w:pPr>
      <w:r>
        <w:rPr>
          <w:rFonts w:hint="eastAsia"/>
        </w:rPr>
        <w:t>答：</w:t>
      </w:r>
    </w:p>
    <w:p w14:paraId="741443F7" w14:textId="77777777" w:rsidR="00275596" w:rsidRDefault="00E45A62" w:rsidP="00275596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275596" w:rsidRPr="00275596">
        <w:t>.</w:t>
      </w:r>
    </w:p>
    <w:p w14:paraId="569DF9DD" w14:textId="7C22578A" w:rsidR="00275596" w:rsidRDefault="00275596" w:rsidP="00275596">
      <w:pPr>
        <w:pStyle w:val="a0"/>
      </w:pPr>
      <w:r>
        <w:rPr>
          <w:rFonts w:hint="eastAsia"/>
        </w:rPr>
        <w:t>1.</w:t>
      </w:r>
      <w:r w:rsidRPr="00275596">
        <w:t>106.1.0/24</w:t>
      </w:r>
    </w:p>
    <w:p w14:paraId="30EDD378" w14:textId="3DEBE3C5" w:rsidR="00275596" w:rsidRDefault="00275596" w:rsidP="00275596">
      <w:pPr>
        <w:pStyle w:val="a0"/>
        <w:rPr>
          <w:rFonts w:hint="eastAsia"/>
        </w:rPr>
      </w:pPr>
      <w:r>
        <w:rPr>
          <w:rFonts w:hint="eastAsia"/>
        </w:rPr>
        <w:t>2.</w:t>
      </w:r>
      <w:r w:rsidRPr="00275596">
        <w:t xml:space="preserve"> </w:t>
      </w:r>
      <w:r w:rsidRPr="00275596">
        <w:t>0.0.0.0/0</w:t>
      </w:r>
    </w:p>
    <w:p w14:paraId="6E65EF33" w14:textId="1D8DD390" w:rsidR="00E45A62" w:rsidRDefault="00E45A62" w:rsidP="00D5240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2.</w:t>
      </w:r>
      <w:r w:rsidR="00275596" w:rsidRPr="00275596">
        <w:t xml:space="preserve"> </w:t>
      </w:r>
    </w:p>
    <w:p w14:paraId="62A0F4AF" w14:textId="37D8A11B" w:rsidR="00275596" w:rsidRDefault="00275596" w:rsidP="00D52400">
      <w:pPr>
        <w:pStyle w:val="a0"/>
      </w:pPr>
      <w:r>
        <w:rPr>
          <w:rFonts w:hint="eastAsia"/>
        </w:rPr>
        <w:t>3.</w:t>
      </w:r>
      <w:r w:rsidRPr="00275596">
        <w:t xml:space="preserve"> </w:t>
      </w:r>
      <w:r w:rsidRPr="00275596">
        <w:t>0.101.1.0/0.0.0.255</w:t>
      </w:r>
    </w:p>
    <w:p w14:paraId="59DE68DD" w14:textId="1EFB9316" w:rsidR="00275596" w:rsidRDefault="00275596" w:rsidP="00D52400">
      <w:pPr>
        <w:pStyle w:val="a0"/>
      </w:pPr>
      <w:r>
        <w:rPr>
          <w:rFonts w:hint="eastAsia"/>
        </w:rPr>
        <w:t>4.</w:t>
      </w:r>
      <w:r w:rsidRPr="00275596">
        <w:t xml:space="preserve"> </w:t>
      </w:r>
      <w:r w:rsidRPr="00275596">
        <w:t>10.103.1.0/0.0</w:t>
      </w:r>
      <w:r>
        <w:rPr>
          <w:rFonts w:hint="eastAsia"/>
        </w:rPr>
        <w:t>.0.255</w:t>
      </w:r>
    </w:p>
    <w:p w14:paraId="41888421" w14:textId="0E21EAFD" w:rsidR="00D06044" w:rsidRDefault="00D06044" w:rsidP="00D52400">
      <w:pPr>
        <w:pStyle w:val="a0"/>
      </w:pPr>
      <w:r>
        <w:rPr>
          <w:rFonts w:hint="eastAsia"/>
        </w:rPr>
        <w:t>5.</w:t>
      </w:r>
      <w:r>
        <w:rPr>
          <w:rFonts w:hint="eastAsia"/>
        </w:rPr>
        <w:t>允许</w:t>
      </w:r>
    </w:p>
    <w:p w14:paraId="373835C2" w14:textId="74C930EC" w:rsidR="00D06044" w:rsidRDefault="00D06044" w:rsidP="00D52400">
      <w:pPr>
        <w:pStyle w:val="a0"/>
        <w:rPr>
          <w:rFonts w:hint="eastAsia"/>
        </w:rPr>
      </w:pPr>
      <w:r>
        <w:rPr>
          <w:rFonts w:hint="eastAsia"/>
        </w:rPr>
        <w:lastRenderedPageBreak/>
        <w:t>6.</w:t>
      </w:r>
      <w:r w:rsidRPr="00D06044">
        <w:rPr>
          <w:rFonts w:hint="eastAsia"/>
        </w:rPr>
        <w:t xml:space="preserve"> </w:t>
      </w:r>
      <w:r w:rsidRPr="00D06044">
        <w:rPr>
          <w:rFonts w:hint="eastAsia"/>
        </w:rPr>
        <w:t>10.104.1.0/0.</w:t>
      </w:r>
      <w:r>
        <w:rPr>
          <w:rFonts w:hint="eastAsia"/>
        </w:rPr>
        <w:t>0.0.255</w:t>
      </w:r>
    </w:p>
    <w:p w14:paraId="5D192C29" w14:textId="195BA61F" w:rsidR="00E45A62" w:rsidRDefault="00E45A62" w:rsidP="00D52400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3.</w:t>
      </w:r>
    </w:p>
    <w:p w14:paraId="339E25DF" w14:textId="748F1E8C" w:rsidR="00D06044" w:rsidRDefault="00D06044" w:rsidP="00D52400">
      <w:pPr>
        <w:pStyle w:val="a0"/>
      </w:pPr>
      <w:r>
        <w:rPr>
          <w:rFonts w:hint="eastAsia"/>
        </w:rPr>
        <w:t>7.</w:t>
      </w:r>
      <w:r w:rsidRPr="00D06044">
        <w:t xml:space="preserve"> </w:t>
      </w:r>
      <w:r w:rsidRPr="00D06044">
        <w:t>10.101.1.0 255.255.255.0</w:t>
      </w:r>
    </w:p>
    <w:p w14:paraId="0FF78288" w14:textId="08DF0679" w:rsidR="00D06044" w:rsidRDefault="00D06044" w:rsidP="00D52400">
      <w:pPr>
        <w:pStyle w:val="a0"/>
      </w:pPr>
      <w:r>
        <w:rPr>
          <w:rFonts w:hint="eastAsia"/>
        </w:rPr>
        <w:t>8.</w:t>
      </w:r>
      <w:r w:rsidRPr="00D06044">
        <w:t xml:space="preserve"> 10.104.1.0 255.255.255.0</w:t>
      </w:r>
    </w:p>
    <w:p w14:paraId="1F8FE0FC" w14:textId="172DFAF0" w:rsidR="00D06044" w:rsidRDefault="00D06044" w:rsidP="00D52400">
      <w:pPr>
        <w:pStyle w:val="a0"/>
      </w:pPr>
      <w:r>
        <w:rPr>
          <w:rFonts w:hint="eastAsia"/>
        </w:rPr>
        <w:t>9.</w:t>
      </w:r>
      <w:r w:rsidRPr="00D06044">
        <w:t xml:space="preserve"> </w:t>
      </w:r>
      <w:r w:rsidRPr="00D06044">
        <w:t>10.107.1.2</w:t>
      </w:r>
    </w:p>
    <w:p w14:paraId="5F98D8FB" w14:textId="01D9E9FF" w:rsidR="00D06044" w:rsidRPr="0025514C" w:rsidRDefault="00D06044" w:rsidP="00D52400">
      <w:pPr>
        <w:pStyle w:val="a0"/>
        <w:rPr>
          <w:rFonts w:hint="eastAsia"/>
        </w:rPr>
      </w:pPr>
      <w:r>
        <w:rPr>
          <w:rFonts w:hint="eastAsia"/>
        </w:rPr>
        <w:t>10.</w:t>
      </w:r>
      <w:r w:rsidRPr="00D06044">
        <w:t xml:space="preserve"> </w:t>
      </w:r>
      <w:r w:rsidRPr="00D06044">
        <w:t>10.100.1.1</w:t>
      </w:r>
    </w:p>
    <w:p w14:paraId="4B9D5407" w14:textId="396C2C68" w:rsidR="00D52400" w:rsidRDefault="00D52400" w:rsidP="00D52400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题</w:t>
      </w:r>
    </w:p>
    <w:p w14:paraId="654E102E" w14:textId="5EF177C3" w:rsidR="00D52400" w:rsidRDefault="00D52400" w:rsidP="00A96030">
      <w:pPr>
        <w:pStyle w:val="a0"/>
      </w:pPr>
      <w:r>
        <w:rPr>
          <w:rFonts w:hint="eastAsia"/>
        </w:rPr>
        <w:t>答：</w:t>
      </w:r>
    </w:p>
    <w:p w14:paraId="1F8B88E6" w14:textId="146FD1DD" w:rsidR="00D43F47" w:rsidRDefault="00D43F47" w:rsidP="00D43F47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 xml:space="preserve">AS4 </w:t>
      </w:r>
      <w:r>
        <w:rPr>
          <w:rFonts w:hint="eastAsia"/>
        </w:rPr>
        <w:t>应选择的协议</w:t>
      </w:r>
    </w:p>
    <w:p w14:paraId="470F94FA" w14:textId="07A57D27" w:rsidR="00D43F47" w:rsidRDefault="00D43F47" w:rsidP="00D43F47">
      <w:pPr>
        <w:pStyle w:val="a0"/>
        <w:rPr>
          <w:rFonts w:hint="eastAsia"/>
        </w:rPr>
      </w:pPr>
      <w:r>
        <w:rPr>
          <w:rFonts w:hint="eastAsia"/>
        </w:rPr>
        <w:t>应该选择</w:t>
      </w:r>
      <w:r>
        <w:rPr>
          <w:rFonts w:hint="eastAsia"/>
        </w:rPr>
        <w:t>OSPF</w:t>
      </w:r>
      <w:r>
        <w:rPr>
          <w:rFonts w:hint="eastAsia"/>
        </w:rPr>
        <w:t>协议</w:t>
      </w:r>
      <w:r w:rsidR="00D42C68">
        <w:rPr>
          <w:rFonts w:hint="eastAsia"/>
        </w:rPr>
        <w:t>。</w:t>
      </w:r>
      <w:r>
        <w:rPr>
          <w:rFonts w:hint="eastAsia"/>
        </w:rPr>
        <w:t>OSPF</w:t>
      </w:r>
      <w:r>
        <w:rPr>
          <w:rFonts w:hint="eastAsia"/>
        </w:rPr>
        <w:t>协议基于链路状态算法，</w:t>
      </w:r>
      <w:proofErr w:type="gramStart"/>
      <w:r>
        <w:rPr>
          <w:rFonts w:hint="eastAsia"/>
        </w:rPr>
        <w:t>不受跳数限制</w:t>
      </w:r>
      <w:proofErr w:type="gramEnd"/>
      <w:r>
        <w:rPr>
          <w:rFonts w:hint="eastAsia"/>
        </w:rPr>
        <w:t>，适用于大规模网络</w:t>
      </w:r>
      <w:r w:rsidR="00D42C68">
        <w:rPr>
          <w:rFonts w:hint="eastAsia"/>
        </w:rPr>
        <w:t>。</w:t>
      </w:r>
    </w:p>
    <w:p w14:paraId="3BD32837" w14:textId="38F1745E" w:rsidR="00D43F47" w:rsidRDefault="00D43F47" w:rsidP="00D43F47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 xml:space="preserve"> AS3</w:t>
      </w:r>
      <w:r>
        <w:rPr>
          <w:rFonts w:hint="eastAsia"/>
        </w:rPr>
        <w:t>中</w:t>
      </w:r>
      <w:r>
        <w:rPr>
          <w:rFonts w:hint="eastAsia"/>
        </w:rPr>
        <w:t>IP</w:t>
      </w:r>
      <w:r>
        <w:rPr>
          <w:rFonts w:hint="eastAsia"/>
        </w:rPr>
        <w:t>分组初始</w:t>
      </w:r>
      <w:r>
        <w:rPr>
          <w:rFonts w:hint="eastAsia"/>
        </w:rPr>
        <w:t>TTL</w:t>
      </w:r>
      <w:r>
        <w:rPr>
          <w:rFonts w:hint="eastAsia"/>
        </w:rPr>
        <w:t>值</w:t>
      </w:r>
    </w:p>
    <w:p w14:paraId="2EBAA750" w14:textId="7F54A5BC" w:rsidR="00D43F47" w:rsidRDefault="00D43F47" w:rsidP="00D43F47">
      <w:pPr>
        <w:pStyle w:val="a0"/>
        <w:rPr>
          <w:rFonts w:hint="eastAsia"/>
        </w:rPr>
      </w:pPr>
      <w:r>
        <w:rPr>
          <w:rFonts w:hint="eastAsia"/>
        </w:rPr>
        <w:t>由于</w:t>
      </w:r>
      <w:r>
        <w:rPr>
          <w:rFonts w:hint="eastAsia"/>
        </w:rPr>
        <w:t>AS3</w:t>
      </w:r>
      <w:r>
        <w:rPr>
          <w:rFonts w:hint="eastAsia"/>
        </w:rPr>
        <w:t>规模较小，任意两个主机间通信经过路由器数量不超过</w:t>
      </w:r>
      <w:r>
        <w:rPr>
          <w:rFonts w:hint="eastAsia"/>
        </w:rPr>
        <w:t>15</w:t>
      </w:r>
      <w:r>
        <w:rPr>
          <w:rFonts w:hint="eastAsia"/>
        </w:rPr>
        <w:t>个。</w:t>
      </w:r>
      <w:r>
        <w:rPr>
          <w:rFonts w:hint="eastAsia"/>
        </w:rPr>
        <w:t xml:space="preserve">IP </w:t>
      </w:r>
      <w:r>
        <w:rPr>
          <w:rFonts w:hint="eastAsia"/>
        </w:rPr>
        <w:t>分组每经过一个路由器</w:t>
      </w:r>
      <w:r>
        <w:rPr>
          <w:rFonts w:hint="eastAsia"/>
        </w:rPr>
        <w:t xml:space="preserve"> TTL </w:t>
      </w:r>
      <w:proofErr w:type="gramStart"/>
      <w:r>
        <w:rPr>
          <w:rFonts w:hint="eastAsia"/>
        </w:rPr>
        <w:t>值减</w:t>
      </w:r>
      <w:proofErr w:type="gramEnd"/>
      <w:r>
        <w:rPr>
          <w:rFonts w:hint="eastAsia"/>
        </w:rPr>
        <w:t>1</w:t>
      </w:r>
      <w:r>
        <w:rPr>
          <w:rFonts w:hint="eastAsia"/>
        </w:rPr>
        <w:t>，初始</w:t>
      </w:r>
      <w:r>
        <w:rPr>
          <w:rFonts w:hint="eastAsia"/>
        </w:rPr>
        <w:t xml:space="preserve"> TTL </w:t>
      </w:r>
      <w:r>
        <w:rPr>
          <w:rFonts w:hint="eastAsia"/>
        </w:rPr>
        <w:t>值至少应设置为</w:t>
      </w:r>
      <w:r w:rsidR="00D42C68">
        <w:rPr>
          <w:rFonts w:hint="eastAsia"/>
        </w:rPr>
        <w:t>16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9B18007" w14:textId="6D672AC2" w:rsidR="00D43F47" w:rsidRDefault="00D43F47" w:rsidP="00D43F47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R11 - R16</w:t>
      </w:r>
      <w:r>
        <w:rPr>
          <w:rFonts w:hint="eastAsia"/>
        </w:rPr>
        <w:t>路由器获取正确路由的时间</w:t>
      </w:r>
    </w:p>
    <w:p w14:paraId="39896FD3" w14:textId="1AF4ABD8" w:rsidR="00D43F47" w:rsidRDefault="00D43F47" w:rsidP="00D43F47">
      <w:pPr>
        <w:pStyle w:val="a0"/>
        <w:rPr>
          <w:rFonts w:hint="eastAsia"/>
        </w:rPr>
      </w:pPr>
      <w:r>
        <w:rPr>
          <w:rFonts w:hint="eastAsia"/>
        </w:rPr>
        <w:t>到达</w:t>
      </w:r>
      <w:r>
        <w:rPr>
          <w:rFonts w:hint="eastAsia"/>
        </w:rPr>
        <w:t xml:space="preserve">210.2.3.0/24 </w:t>
      </w:r>
      <w:r>
        <w:rPr>
          <w:rFonts w:hint="eastAsia"/>
        </w:rPr>
        <w:t>的正确路由：在</w:t>
      </w:r>
      <w:r>
        <w:rPr>
          <w:rFonts w:hint="eastAsia"/>
        </w:rPr>
        <w:t xml:space="preserve">RIP </w:t>
      </w:r>
      <w:r>
        <w:rPr>
          <w:rFonts w:hint="eastAsia"/>
        </w:rPr>
        <w:t>协议中，路由器启动后交换初始距离向量。对于与</w:t>
      </w:r>
      <w:r>
        <w:rPr>
          <w:rFonts w:hint="eastAsia"/>
        </w:rPr>
        <w:t xml:space="preserve"> 210.2.3.0/24 </w:t>
      </w:r>
      <w:r>
        <w:rPr>
          <w:rFonts w:hint="eastAsia"/>
        </w:rPr>
        <w:t>直接相连的路由器在第一次交换距离向量就</w:t>
      </w:r>
      <w:r w:rsidR="00D42C68">
        <w:rPr>
          <w:rFonts w:hint="eastAsia"/>
        </w:rPr>
        <w:t>可以</w:t>
      </w:r>
      <w:r>
        <w:rPr>
          <w:rFonts w:hint="eastAsia"/>
        </w:rPr>
        <w:t>。</w:t>
      </w:r>
      <w:r>
        <w:rPr>
          <w:rFonts w:hint="eastAsia"/>
        </w:rPr>
        <w:lastRenderedPageBreak/>
        <w:t>R11</w:t>
      </w:r>
      <w:r>
        <w:rPr>
          <w:rFonts w:hint="eastAsia"/>
        </w:rPr>
        <w:t>、</w:t>
      </w:r>
      <w:r>
        <w:rPr>
          <w:rFonts w:hint="eastAsia"/>
        </w:rPr>
        <w:t xml:space="preserve">R15 </w:t>
      </w:r>
      <w:r>
        <w:rPr>
          <w:rFonts w:hint="eastAsia"/>
        </w:rPr>
        <w:t>在</w:t>
      </w:r>
      <w:r>
        <w:rPr>
          <w:rFonts w:hint="eastAsia"/>
        </w:rPr>
        <w:t>30s</w:t>
      </w:r>
      <w:r>
        <w:rPr>
          <w:rFonts w:hint="eastAsia"/>
        </w:rPr>
        <w:t>时收到，在</w:t>
      </w:r>
      <w:r>
        <w:rPr>
          <w:rFonts w:hint="eastAsia"/>
        </w:rPr>
        <w:t>60s</w:t>
      </w:r>
      <w:r>
        <w:rPr>
          <w:rFonts w:hint="eastAsia"/>
        </w:rPr>
        <w:t>时再将更新后的路由</w:t>
      </w:r>
      <w:r w:rsidR="00D42C68">
        <w:rPr>
          <w:rFonts w:hint="eastAsia"/>
        </w:rPr>
        <w:t>表转发</w:t>
      </w:r>
      <w:r>
        <w:rPr>
          <w:rFonts w:hint="eastAsia"/>
        </w:rPr>
        <w:t>，</w:t>
      </w:r>
      <w:r>
        <w:rPr>
          <w:rFonts w:hint="eastAsia"/>
        </w:rPr>
        <w:t>R12</w:t>
      </w:r>
      <w:r>
        <w:rPr>
          <w:rFonts w:hint="eastAsia"/>
        </w:rPr>
        <w:t>、</w:t>
      </w:r>
      <w:r>
        <w:rPr>
          <w:rFonts w:hint="eastAsia"/>
        </w:rPr>
        <w:t>R16</w:t>
      </w:r>
      <w:r>
        <w:rPr>
          <w:rFonts w:hint="eastAsia"/>
        </w:rPr>
        <w:t>在</w:t>
      </w:r>
      <w:r>
        <w:rPr>
          <w:rFonts w:hint="eastAsia"/>
        </w:rPr>
        <w:t xml:space="preserve">60s </w:t>
      </w:r>
      <w:r>
        <w:rPr>
          <w:rFonts w:hint="eastAsia"/>
        </w:rPr>
        <w:t>时收到并更新路由表</w:t>
      </w:r>
      <w:r w:rsidR="00D42C68">
        <w:rPr>
          <w:rFonts w:hint="eastAsia"/>
        </w:rPr>
        <w:t>。</w:t>
      </w:r>
      <w:proofErr w:type="gramStart"/>
      <w:r w:rsidR="00D42C68">
        <w:rPr>
          <w:rFonts w:hint="eastAsia"/>
        </w:rPr>
        <w:t>故</w:t>
      </w:r>
      <w:r>
        <w:rPr>
          <w:rFonts w:hint="eastAsia"/>
        </w:rPr>
        <w:t>至少</w:t>
      </w:r>
      <w:proofErr w:type="gramEnd"/>
      <w:r>
        <w:rPr>
          <w:rFonts w:hint="eastAsia"/>
        </w:rPr>
        <w:t>需要</w:t>
      </w:r>
      <w:r>
        <w:rPr>
          <w:rFonts w:hint="eastAsia"/>
        </w:rPr>
        <w:t>60s</w:t>
      </w:r>
      <w:r>
        <w:rPr>
          <w:rFonts w:hint="eastAsia"/>
        </w:rPr>
        <w:t>。</w:t>
      </w:r>
    </w:p>
    <w:p w14:paraId="6893BEFA" w14:textId="1BAF6133" w:rsidR="00D43F47" w:rsidRDefault="00D43F47" w:rsidP="00D43F47">
      <w:pPr>
        <w:pStyle w:val="a0"/>
        <w:rPr>
          <w:rFonts w:hint="eastAsia"/>
        </w:rPr>
      </w:pPr>
      <w:r>
        <w:rPr>
          <w:rFonts w:hint="eastAsia"/>
        </w:rPr>
        <w:t>到达</w:t>
      </w:r>
      <w:r>
        <w:rPr>
          <w:rFonts w:hint="eastAsia"/>
        </w:rPr>
        <w:t xml:space="preserve"> 210.2.4.0/24</w:t>
      </w:r>
      <w:r>
        <w:rPr>
          <w:rFonts w:hint="eastAsia"/>
        </w:rPr>
        <w:t>的正确路由：至少需要</w:t>
      </w:r>
      <w:r>
        <w:rPr>
          <w:rFonts w:hint="eastAsia"/>
        </w:rPr>
        <w:t>60s</w:t>
      </w:r>
      <w:r>
        <w:rPr>
          <w:rFonts w:hint="eastAsia"/>
        </w:rPr>
        <w:t>。</w:t>
      </w:r>
    </w:p>
    <w:p w14:paraId="0712680C" w14:textId="255DD330" w:rsidR="00D43F47" w:rsidRDefault="00D43F47" w:rsidP="00D43F47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 xml:space="preserve"> BGP </w:t>
      </w:r>
      <w:r>
        <w:rPr>
          <w:rFonts w:hint="eastAsia"/>
        </w:rPr>
        <w:t>协议会话和报文</w:t>
      </w:r>
    </w:p>
    <w:p w14:paraId="682E4510" w14:textId="64846452" w:rsidR="00D43F47" w:rsidRDefault="00D43F47" w:rsidP="00D43F47">
      <w:pPr>
        <w:pStyle w:val="a0"/>
        <w:rPr>
          <w:rFonts w:hint="eastAsia"/>
        </w:rPr>
      </w:pPr>
      <w:r>
        <w:rPr>
          <w:rFonts w:hint="eastAsia"/>
        </w:rPr>
        <w:t>R44</w:t>
      </w:r>
      <w:r>
        <w:rPr>
          <w:rFonts w:hint="eastAsia"/>
        </w:rPr>
        <w:t>向</w:t>
      </w:r>
      <w:r>
        <w:rPr>
          <w:rFonts w:hint="eastAsia"/>
        </w:rPr>
        <w:t xml:space="preserve"> R13 </w:t>
      </w:r>
      <w:r>
        <w:rPr>
          <w:rFonts w:hint="eastAsia"/>
        </w:rPr>
        <w:t>通告由外部</w:t>
      </w:r>
      <w:r>
        <w:rPr>
          <w:rFonts w:hint="eastAsia"/>
        </w:rPr>
        <w:t>BGP</w:t>
      </w:r>
      <w:r>
        <w:rPr>
          <w:rFonts w:hint="eastAsia"/>
        </w:rPr>
        <w:t>完成。</w:t>
      </w:r>
      <w:r>
        <w:rPr>
          <w:rFonts w:hint="eastAsia"/>
        </w:rPr>
        <w:t>R13</w:t>
      </w:r>
      <w:r>
        <w:rPr>
          <w:rFonts w:hint="eastAsia"/>
        </w:rPr>
        <w:t>通过</w:t>
      </w:r>
      <w:r>
        <w:rPr>
          <w:rFonts w:hint="eastAsia"/>
        </w:rPr>
        <w:t>BGP</w:t>
      </w:r>
      <w:r>
        <w:rPr>
          <w:rFonts w:hint="eastAsia"/>
        </w:rPr>
        <w:t>协议的内部</w:t>
      </w:r>
      <w:r>
        <w:rPr>
          <w:rFonts w:hint="eastAsia"/>
        </w:rPr>
        <w:t xml:space="preserve"> BGP</w:t>
      </w:r>
      <w:r w:rsidR="00464843">
        <w:rPr>
          <w:rFonts w:hint="eastAsia"/>
        </w:rPr>
        <w:t>。</w:t>
      </w:r>
    </w:p>
    <w:p w14:paraId="521C5333" w14:textId="2B45E9E6" w:rsidR="00D43F47" w:rsidRDefault="00D43F47" w:rsidP="00D43F47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.</w:t>
      </w:r>
      <w:r>
        <w:rPr>
          <w:rFonts w:hint="eastAsia"/>
        </w:rPr>
        <w:t xml:space="preserve">R14 </w:t>
      </w:r>
      <w:r>
        <w:rPr>
          <w:rFonts w:hint="eastAsia"/>
        </w:rPr>
        <w:t>和</w:t>
      </w:r>
      <w:r>
        <w:rPr>
          <w:rFonts w:hint="eastAsia"/>
        </w:rPr>
        <w:t xml:space="preserve"> R15 </w:t>
      </w:r>
      <w:r>
        <w:rPr>
          <w:rFonts w:hint="eastAsia"/>
        </w:rPr>
        <w:t>路由表的下一跳</w:t>
      </w:r>
    </w:p>
    <w:p w14:paraId="325DC55F" w14:textId="46097D79" w:rsidR="00D43F47" w:rsidRPr="00D52400" w:rsidRDefault="00D43F47" w:rsidP="00D43F47">
      <w:pPr>
        <w:pStyle w:val="a0"/>
        <w:rPr>
          <w:rFonts w:hint="eastAsia"/>
        </w:rPr>
      </w:pPr>
      <w:r>
        <w:rPr>
          <w:rFonts w:hint="eastAsia"/>
        </w:rPr>
        <w:t>R11</w:t>
      </w:r>
      <w:r>
        <w:rPr>
          <w:rFonts w:hint="eastAsia"/>
        </w:rPr>
        <w:t>。</w:t>
      </w:r>
    </w:p>
    <w:permEnd w:id="263062294"/>
    <w:p w14:paraId="32B70EB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33BCB7F5" w14:textId="4A0DAF73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1871128604" w:edGrp="everyone"/>
      <w:r>
        <w:rPr>
          <w:rFonts w:hint="eastAsia"/>
        </w:rPr>
        <w:t>h</w:t>
      </w:r>
      <w:r>
        <w:t>ttps://www.gitee.com</w:t>
      </w:r>
      <w:r w:rsidR="00FD7663" w:rsidRPr="00FD7663">
        <w:t>/llsulmus/computer-network-homework/tree/master/hw15</w:t>
      </w:r>
      <w:permEnd w:id="1871128604"/>
      <w:r>
        <w:rPr>
          <w:rFonts w:hint="eastAsia"/>
        </w:rPr>
        <w:t>。</w:t>
      </w:r>
      <w:permStart w:id="770403132" w:edGrp="everyone"/>
    </w:p>
    <w:permEnd w:id="770403132"/>
    <w:p w14:paraId="69EA094B" w14:textId="77777777" w:rsidR="00F55304" w:rsidRPr="00914C65" w:rsidRDefault="00F55304" w:rsidP="00914C65"/>
    <w:sectPr w:rsidR="00F55304" w:rsidRPr="00914C65" w:rsidSect="00C85D8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E6DBC" w14:textId="77777777" w:rsidR="00752B4F" w:rsidRDefault="00752B4F" w:rsidP="00B65163">
      <w:r>
        <w:separator/>
      </w:r>
    </w:p>
  </w:endnote>
  <w:endnote w:type="continuationSeparator" w:id="0">
    <w:p w14:paraId="5850EE68" w14:textId="77777777" w:rsidR="00752B4F" w:rsidRDefault="00752B4F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9582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9CABD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51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A2812" w14:textId="77777777" w:rsidR="00752B4F" w:rsidRDefault="00752B4F" w:rsidP="00B65163">
      <w:r>
        <w:separator/>
      </w:r>
    </w:p>
  </w:footnote>
  <w:footnote w:type="continuationSeparator" w:id="0">
    <w:p w14:paraId="359A6F26" w14:textId="77777777" w:rsidR="00752B4F" w:rsidRDefault="00752B4F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5C39" w14:textId="77777777" w:rsidR="009851B4" w:rsidRDefault="00000000">
    <w:pPr>
      <w:pStyle w:val="a4"/>
    </w:pPr>
    <w:r>
      <w:rPr>
        <w:noProof/>
      </w:rPr>
      <w:pict w14:anchorId="49C9CC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10D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B4D8FA" wp14:editId="7DF4C50F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E9813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B4D8F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40EE9813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38D346" wp14:editId="490E03F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CDD898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38D346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4CCDD898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39BAE4E9" wp14:editId="51EC91BD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B640" w14:textId="77777777" w:rsidR="009851B4" w:rsidRDefault="00000000">
    <w:pPr>
      <w:pStyle w:val="a4"/>
    </w:pPr>
    <w:r>
      <w:rPr>
        <w:noProof/>
      </w:rPr>
      <w:pict w14:anchorId="7B9FEA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C8"/>
    <w:rsid w:val="00023473"/>
    <w:rsid w:val="00027EC4"/>
    <w:rsid w:val="0004581E"/>
    <w:rsid w:val="00065DF1"/>
    <w:rsid w:val="0007526B"/>
    <w:rsid w:val="000820D2"/>
    <w:rsid w:val="000A0703"/>
    <w:rsid w:val="000E5427"/>
    <w:rsid w:val="00144897"/>
    <w:rsid w:val="00172F78"/>
    <w:rsid w:val="001E3AE3"/>
    <w:rsid w:val="00251F98"/>
    <w:rsid w:val="00275596"/>
    <w:rsid w:val="003219C5"/>
    <w:rsid w:val="00373EA5"/>
    <w:rsid w:val="003A2804"/>
    <w:rsid w:val="003A3FD4"/>
    <w:rsid w:val="003B1A3A"/>
    <w:rsid w:val="003B3BC8"/>
    <w:rsid w:val="00456F63"/>
    <w:rsid w:val="00463A8C"/>
    <w:rsid w:val="00464843"/>
    <w:rsid w:val="004A0071"/>
    <w:rsid w:val="004A3A1B"/>
    <w:rsid w:val="004E0AD2"/>
    <w:rsid w:val="00536E1A"/>
    <w:rsid w:val="00556EED"/>
    <w:rsid w:val="0057466E"/>
    <w:rsid w:val="005A1469"/>
    <w:rsid w:val="005A6E2E"/>
    <w:rsid w:val="005B1F47"/>
    <w:rsid w:val="00643C85"/>
    <w:rsid w:val="00652A6D"/>
    <w:rsid w:val="006543BD"/>
    <w:rsid w:val="006855EE"/>
    <w:rsid w:val="006B7BD8"/>
    <w:rsid w:val="00743B9C"/>
    <w:rsid w:val="00752B4F"/>
    <w:rsid w:val="00761521"/>
    <w:rsid w:val="007C3730"/>
    <w:rsid w:val="00831BF5"/>
    <w:rsid w:val="00841B6D"/>
    <w:rsid w:val="00874E1E"/>
    <w:rsid w:val="008972A2"/>
    <w:rsid w:val="008A454D"/>
    <w:rsid w:val="00914C65"/>
    <w:rsid w:val="009262BB"/>
    <w:rsid w:val="009311C4"/>
    <w:rsid w:val="009851B4"/>
    <w:rsid w:val="0099492F"/>
    <w:rsid w:val="009C4500"/>
    <w:rsid w:val="009F0454"/>
    <w:rsid w:val="00A30A96"/>
    <w:rsid w:val="00A31109"/>
    <w:rsid w:val="00A7454F"/>
    <w:rsid w:val="00A85BFE"/>
    <w:rsid w:val="00A96030"/>
    <w:rsid w:val="00AB3660"/>
    <w:rsid w:val="00AB78A4"/>
    <w:rsid w:val="00AB7F2F"/>
    <w:rsid w:val="00AC01F7"/>
    <w:rsid w:val="00AF50C8"/>
    <w:rsid w:val="00B517CA"/>
    <w:rsid w:val="00B65163"/>
    <w:rsid w:val="00B65504"/>
    <w:rsid w:val="00C735A6"/>
    <w:rsid w:val="00C85D8A"/>
    <w:rsid w:val="00C9570A"/>
    <w:rsid w:val="00D056BF"/>
    <w:rsid w:val="00D06044"/>
    <w:rsid w:val="00D26425"/>
    <w:rsid w:val="00D37C0D"/>
    <w:rsid w:val="00D42C68"/>
    <w:rsid w:val="00D43F47"/>
    <w:rsid w:val="00D52400"/>
    <w:rsid w:val="00D91F73"/>
    <w:rsid w:val="00DA5F1C"/>
    <w:rsid w:val="00DC1CE4"/>
    <w:rsid w:val="00E1396A"/>
    <w:rsid w:val="00E45A62"/>
    <w:rsid w:val="00E80092"/>
    <w:rsid w:val="00F07675"/>
    <w:rsid w:val="00F32737"/>
    <w:rsid w:val="00F374CC"/>
    <w:rsid w:val="00F55304"/>
    <w:rsid w:val="00FB6223"/>
    <w:rsid w:val="00FD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8C382"/>
  <w15:chartTrackingRefBased/>
  <w15:docId w15:val="{4558DFA1-BEB7-4B33-8B38-3306D6EC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94</TotalTime>
  <Pages>9</Pages>
  <Words>832</Words>
  <Characters>1008</Characters>
  <Application>Microsoft Office Word</Application>
  <DocSecurity>0</DocSecurity>
  <Lines>201</Lines>
  <Paragraphs>229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22</cp:revision>
  <cp:lastPrinted>2022-09-05T05:36:00Z</cp:lastPrinted>
  <dcterms:created xsi:type="dcterms:W3CDTF">2025-05-27T01:16:00Z</dcterms:created>
  <dcterms:modified xsi:type="dcterms:W3CDTF">2025-05-29T08:54:00Z</dcterms:modified>
</cp:coreProperties>
</file>