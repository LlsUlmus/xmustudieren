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C9B6" w14:textId="23CACBBB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959127648" w:edGrp="everyone"/>
      <w:r w:rsidR="00B370FE">
        <w:rPr>
          <w:rFonts w:hint="eastAsia"/>
          <w:u w:val="single"/>
        </w:rPr>
        <w:t>2</w:t>
      </w:r>
      <w:permEnd w:id="959127648"/>
      <w:r w:rsidRPr="00C85D8A">
        <w:rPr>
          <w:rFonts w:hint="eastAsia"/>
          <w:u w:val="single"/>
        </w:rPr>
        <w:t xml:space="preserve">课　</w:t>
      </w:r>
      <w:permStart w:id="608457634" w:edGrp="everyone"/>
      <w:r w:rsidR="00B370FE">
        <w:rPr>
          <w:rFonts w:hint="eastAsia"/>
          <w:u w:val="single"/>
        </w:rPr>
        <w:t>局域异步通信</w:t>
      </w:r>
      <w:permEnd w:id="608457634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7B73336A" w14:textId="4B8F5DFB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876033925" w:edGrp="everyone"/>
      <w:r w:rsidR="00B370FE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876033925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484249334" w:edGrp="everyone"/>
      <w:r w:rsidR="00B370FE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484249334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591113935" w:edGrp="everyone"/>
      <w:proofErr w:type="gramStart"/>
      <w:r w:rsidR="00B370FE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591113935"/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0D8863B8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49AEB06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466473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2C6B36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3BDCD5D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2203D8F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08A7695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981719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15EEB9A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0254ACF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057D025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27CE64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3F1434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67F4DD3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DB24B0D" w14:textId="77777777" w:rsidR="00C85D8A" w:rsidRPr="00C85D8A" w:rsidRDefault="00C85D8A" w:rsidP="00C85D8A">
            <w:pPr>
              <w:jc w:val="center"/>
            </w:pPr>
            <w:permStart w:id="1302464787" w:edGrp="everyone" w:colFirst="1" w:colLast="1"/>
            <w:permStart w:id="2038371455" w:edGrp="everyone" w:colFirst="2" w:colLast="2"/>
            <w:permStart w:id="2079283695" w:edGrp="everyone" w:colFirst="3" w:colLast="3"/>
            <w:permStart w:id="1434669977" w:edGrp="everyone" w:colFirst="4" w:colLast="4"/>
            <w:permStart w:id="2085641018" w:edGrp="everyone" w:colFirst="5" w:colLast="5"/>
            <w:permStart w:id="551183720" w:edGrp="everyone" w:colFirst="6" w:colLast="6"/>
            <w:permStart w:id="1691030017" w:edGrp="everyone" w:colFirst="7" w:colLast="7"/>
            <w:permStart w:id="1163526405" w:edGrp="everyone" w:colFirst="8" w:colLast="8"/>
            <w:permStart w:id="1440436161" w:edGrp="everyone" w:colFirst="9" w:colLast="9"/>
            <w:permStart w:id="1178697077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4BF61BF8" w14:textId="3CE95356" w:rsidR="00C85D8A" w:rsidRPr="00C85D8A" w:rsidRDefault="00E87401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B9BE8AA" w14:textId="44CBEF83" w:rsidR="00C85D8A" w:rsidRPr="00C85D8A" w:rsidRDefault="00E87401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73986FD" w14:textId="4426F1F1" w:rsidR="00C85D8A" w:rsidRPr="00C85D8A" w:rsidRDefault="0048782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4FC91D2" w14:textId="5EB050FA" w:rsidR="00C85D8A" w:rsidRPr="00C85D8A" w:rsidRDefault="00E87401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872ED13" w14:textId="63B248AC" w:rsidR="00C85D8A" w:rsidRPr="00C85D8A" w:rsidRDefault="003C530F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3BFDA5D4" w14:textId="310B2A80" w:rsidR="00C85D8A" w:rsidRPr="00C85D8A" w:rsidRDefault="00AD1542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CCF8B23" w14:textId="146A3FED" w:rsidR="00C85D8A" w:rsidRPr="00C85D8A" w:rsidRDefault="00AD1542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1197E62" w14:textId="4B232F41" w:rsidR="00C85D8A" w:rsidRPr="00C85D8A" w:rsidRDefault="00AD1542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A121FB7" w14:textId="2B4410D9" w:rsidR="00C85D8A" w:rsidRPr="00C85D8A" w:rsidRDefault="00D3694B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457661A" w14:textId="0473A5F5" w:rsidR="00C85D8A" w:rsidRPr="00C85D8A" w:rsidRDefault="003C530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permEnd w:id="1302464787"/>
      <w:permEnd w:id="2038371455"/>
      <w:permEnd w:id="2079283695"/>
      <w:permEnd w:id="1434669977"/>
      <w:permEnd w:id="2085641018"/>
      <w:permEnd w:id="551183720"/>
      <w:permEnd w:id="1691030017"/>
      <w:permEnd w:id="1163526405"/>
      <w:permEnd w:id="1440436161"/>
      <w:permEnd w:id="1178697077"/>
      <w:tr w:rsidR="00C85D8A" w:rsidRPr="00C85D8A" w14:paraId="3D8411BA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7D87FA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07A5BAE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7C00013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273B77E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2F7348A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74B7454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35E96C0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56E1AA5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2A50EA7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7D3F40F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7EAC92A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36E0FF3A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EA8D16F" w14:textId="77777777" w:rsidR="00C85D8A" w:rsidRPr="00C85D8A" w:rsidRDefault="00C85D8A" w:rsidP="00C85D8A">
            <w:pPr>
              <w:jc w:val="center"/>
            </w:pPr>
            <w:permStart w:id="242446066" w:edGrp="everyone" w:colFirst="1" w:colLast="1"/>
            <w:permStart w:id="799544728" w:edGrp="everyone" w:colFirst="2" w:colLast="2"/>
            <w:permStart w:id="1255147104" w:edGrp="everyone" w:colFirst="3" w:colLast="3"/>
            <w:permStart w:id="286606857" w:edGrp="everyone" w:colFirst="4" w:colLast="4"/>
            <w:permStart w:id="434638038" w:edGrp="everyone" w:colFirst="5" w:colLast="5"/>
            <w:permStart w:id="623905175" w:edGrp="everyone" w:colFirst="6" w:colLast="6"/>
            <w:permStart w:id="1372088375" w:edGrp="everyone" w:colFirst="7" w:colLast="7"/>
            <w:permStart w:id="1328033790" w:edGrp="everyone" w:colFirst="8" w:colLast="8"/>
            <w:permStart w:id="1228634605" w:edGrp="everyone" w:colFirst="9" w:colLast="9"/>
            <w:permStart w:id="171254395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7D77400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2E028E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C8F0AF3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6A3F9F9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BB99C4C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AADFD75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FE1301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CFDEFB8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4E21CC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1766A84" w14:textId="77777777" w:rsidR="00C85D8A" w:rsidRPr="00C85D8A" w:rsidRDefault="00C85D8A" w:rsidP="00C85D8A">
            <w:pPr>
              <w:jc w:val="center"/>
            </w:pPr>
          </w:p>
        </w:tc>
      </w:tr>
    </w:tbl>
    <w:permEnd w:id="242446066"/>
    <w:permEnd w:id="799544728"/>
    <w:permEnd w:id="1255147104"/>
    <w:permEnd w:id="286606857"/>
    <w:permEnd w:id="434638038"/>
    <w:permEnd w:id="623905175"/>
    <w:permEnd w:id="1372088375"/>
    <w:permEnd w:id="1328033790"/>
    <w:permEnd w:id="1228634605"/>
    <w:permEnd w:id="171254395"/>
    <w:p w14:paraId="70AC3387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1941B715" w14:textId="2B99445E" w:rsidR="00C85D8A" w:rsidRDefault="00C85D8A" w:rsidP="00C85D8A">
      <w:pPr>
        <w:pStyle w:val="a0"/>
      </w:pPr>
      <w:permStart w:id="95309558" w:edGrp="everyone"/>
    </w:p>
    <w:p w14:paraId="09196FFB" w14:textId="217F92A4" w:rsidR="00C85D8A" w:rsidRDefault="00C85D8A" w:rsidP="00C85D8A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 w:rsidR="0048782E">
        <w:rPr>
          <w:rFonts w:hint="eastAsia"/>
        </w:rPr>
        <w:t>1</w:t>
      </w:r>
      <w:r>
        <w:rPr>
          <w:rFonts w:hint="eastAsia"/>
        </w:rPr>
        <w:t>题</w:t>
      </w:r>
    </w:p>
    <w:p w14:paraId="2FE9B15F" w14:textId="0E8051FE" w:rsidR="00C85D8A" w:rsidRDefault="0048782E" w:rsidP="006277A5">
      <w:pPr>
        <w:pStyle w:val="a0"/>
      </w:pPr>
      <w:r>
        <w:rPr>
          <w:rFonts w:hint="eastAsia"/>
        </w:rPr>
        <w:t>答</w:t>
      </w:r>
      <w:r w:rsidR="00EE039C">
        <w:rPr>
          <w:rFonts w:hint="eastAsia"/>
        </w:rPr>
        <w:t>：</w:t>
      </w:r>
      <w:r w:rsidR="006277A5">
        <w:rPr>
          <w:rFonts w:hint="eastAsia"/>
        </w:rPr>
        <w:t>同步</w:t>
      </w:r>
      <w:r w:rsidRPr="0048782E">
        <w:t>串行传输类型适合于视频传输</w:t>
      </w:r>
      <w:r w:rsidR="006277A5">
        <w:rPr>
          <w:rFonts w:hint="eastAsia"/>
        </w:rPr>
        <w:t>，</w:t>
      </w:r>
      <w:r w:rsidR="00650D0A">
        <w:rPr>
          <w:rFonts w:hint="eastAsia"/>
        </w:rPr>
        <w:t>异步</w:t>
      </w:r>
      <w:r w:rsidRPr="0048782E">
        <w:t>串行传输适合计算机键盘连接</w:t>
      </w:r>
      <w:r w:rsidR="006277A5">
        <w:rPr>
          <w:rFonts w:hint="eastAsia"/>
        </w:rPr>
        <w:t>。</w:t>
      </w:r>
    </w:p>
    <w:p w14:paraId="74900940" w14:textId="6FF18404" w:rsidR="0048782E" w:rsidRDefault="0048782E" w:rsidP="0048782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 w:rsidR="00463DC8">
        <w:rPr>
          <w:rFonts w:hint="eastAsia"/>
        </w:rPr>
        <w:t>2</w:t>
      </w:r>
      <w:r>
        <w:rPr>
          <w:rFonts w:hint="eastAsia"/>
        </w:rPr>
        <w:t>题</w:t>
      </w:r>
    </w:p>
    <w:p w14:paraId="54BFBF61" w14:textId="4A1DA3A8" w:rsidR="0048782E" w:rsidRPr="0025514C" w:rsidRDefault="00EE039C" w:rsidP="0048782E">
      <w:pPr>
        <w:pStyle w:val="a0"/>
      </w:pPr>
      <w:r>
        <w:rPr>
          <w:rFonts w:hint="eastAsia"/>
        </w:rPr>
        <w:t>答：</w:t>
      </w:r>
      <w:r w:rsidRPr="00EE039C">
        <w:t>10000*(7+2)/38400 = 2.34375s </w:t>
      </w:r>
    </w:p>
    <w:p w14:paraId="2B69FC14" w14:textId="1F6271DC" w:rsidR="00463DC8" w:rsidRDefault="00463DC8" w:rsidP="00463DC8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58C8DA58" w14:textId="75FE0179" w:rsidR="00E64492" w:rsidRDefault="00463DC8" w:rsidP="00463DC8">
      <w:pPr>
        <w:pStyle w:val="a0"/>
      </w:pPr>
      <w:r w:rsidRPr="00463DC8">
        <w:t xml:space="preserve"> (1)</w:t>
      </w:r>
      <w:r w:rsidRPr="00463DC8">
        <w:t>机械特征：</w:t>
      </w:r>
      <w:r w:rsidRPr="00463DC8">
        <w:t>D</w:t>
      </w:r>
      <w:r w:rsidRPr="00463DC8">
        <w:t>型插头座，至少有三根针，发送，接收和地</w:t>
      </w:r>
      <w:r w:rsidR="00E64492">
        <w:rPr>
          <w:rFonts w:hint="eastAsia"/>
        </w:rPr>
        <w:t>。</w:t>
      </w:r>
    </w:p>
    <w:p w14:paraId="7AC8C59C" w14:textId="77777777" w:rsidR="00E64492" w:rsidRDefault="00463DC8" w:rsidP="00463DC8">
      <w:pPr>
        <w:pStyle w:val="a0"/>
      </w:pPr>
      <w:r w:rsidRPr="00463DC8">
        <w:t>(2)</w:t>
      </w:r>
      <w:r w:rsidRPr="00463DC8">
        <w:t>电气特征：</w:t>
      </w:r>
      <w:r w:rsidRPr="00463DC8">
        <w:t xml:space="preserve">-3V </w:t>
      </w:r>
      <w:r w:rsidRPr="00463DC8">
        <w:t>～</w:t>
      </w:r>
      <w:r w:rsidRPr="00463DC8">
        <w:t xml:space="preserve"> -15V </w:t>
      </w:r>
      <w:r w:rsidRPr="00463DC8">
        <w:t>代表逻辑</w:t>
      </w:r>
      <w:r w:rsidRPr="00463DC8">
        <w:t>1</w:t>
      </w:r>
      <w:r w:rsidRPr="00463DC8">
        <w:t>；</w:t>
      </w:r>
      <w:r w:rsidRPr="00463DC8">
        <w:t>+3V</w:t>
      </w:r>
      <w:r w:rsidRPr="00463DC8">
        <w:t>～</w:t>
      </w:r>
      <w:r w:rsidRPr="00463DC8">
        <w:t xml:space="preserve">+15V </w:t>
      </w:r>
      <w:r w:rsidRPr="00463DC8">
        <w:t>代表逻辑</w:t>
      </w:r>
      <w:r w:rsidRPr="00463DC8">
        <w:t>0</w:t>
      </w:r>
      <w:r w:rsidRPr="00463DC8">
        <w:t>；</w:t>
      </w:r>
    </w:p>
    <w:p w14:paraId="1BF84ACC" w14:textId="2C8B65AF" w:rsidR="00463DC8" w:rsidRPr="0025514C" w:rsidRDefault="00463DC8" w:rsidP="00463DC8">
      <w:pPr>
        <w:pStyle w:val="a0"/>
      </w:pPr>
      <w:r w:rsidRPr="00463DC8">
        <w:t>(3)</w:t>
      </w:r>
      <w:r w:rsidRPr="00463DC8">
        <w:t>以字符为单位传输，每个字符</w:t>
      </w:r>
      <w:r w:rsidRPr="00463DC8">
        <w:t>7</w:t>
      </w:r>
      <w:r w:rsidRPr="00463DC8">
        <w:t>个</w:t>
      </w:r>
      <w:r w:rsidRPr="00463DC8">
        <w:t>bit</w:t>
      </w:r>
      <w:r w:rsidRPr="00463DC8">
        <w:t>表示，另加</w:t>
      </w:r>
      <w:r w:rsidRPr="00463DC8">
        <w:t>1</w:t>
      </w:r>
      <w:r w:rsidRPr="00463DC8">
        <w:t>个起始位，</w:t>
      </w:r>
      <w:r w:rsidRPr="00463DC8">
        <w:t>1</w:t>
      </w:r>
      <w:r w:rsidRPr="00463DC8">
        <w:t>个或</w:t>
      </w:r>
      <w:r w:rsidRPr="00463DC8">
        <w:t>1.5</w:t>
      </w:r>
      <w:r w:rsidRPr="00463DC8">
        <w:t>个停止位。</w:t>
      </w:r>
    </w:p>
    <w:p w14:paraId="1EB6C7AF" w14:textId="50FD191B" w:rsidR="00463DC8" w:rsidRDefault="00463DC8" w:rsidP="00463DC8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1F5A3FE7" w14:textId="54BC4755" w:rsidR="00463DC8" w:rsidRPr="0025514C" w:rsidRDefault="00CC18FD" w:rsidP="00463DC8">
      <w:pPr>
        <w:pStyle w:val="a0"/>
      </w:pPr>
      <w:r>
        <w:rPr>
          <w:noProof/>
        </w:rPr>
        <w:drawing>
          <wp:inline distT="0" distB="0" distL="0" distR="0" wp14:anchorId="5609597A" wp14:editId="1E31937B">
            <wp:extent cx="5278120" cy="1209040"/>
            <wp:effectExtent l="0" t="0" r="0" b="0"/>
            <wp:docPr id="18189654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5487" name="图片 1818965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5BAF" w14:textId="018BBDE2" w:rsidR="00463DC8" w:rsidRDefault="00463DC8" w:rsidP="00463DC8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4ECA2FF2" w14:textId="32DA210B" w:rsidR="0048782E" w:rsidRPr="0025514C" w:rsidRDefault="00D3694B" w:rsidP="00E64492">
      <w:pPr>
        <w:pStyle w:val="a0"/>
        <w:rPr>
          <w:rFonts w:hint="eastAsia"/>
        </w:rPr>
      </w:pPr>
      <w:r>
        <w:rPr>
          <w:rFonts w:hint="eastAsia"/>
        </w:rPr>
        <w:t>答：正确。会使传输速度变慢。</w:t>
      </w:r>
    </w:p>
    <w:permEnd w:id="95309558"/>
    <w:p w14:paraId="33466467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2E86838F" w14:textId="4E984110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455087252" w:edGrp="everyone"/>
      <w:r w:rsidR="00CF2BBB">
        <w:rPr>
          <w:rFonts w:hint="eastAsia"/>
        </w:rPr>
        <w:t>无</w:t>
      </w:r>
      <w:permEnd w:id="455087252"/>
      <w:r>
        <w:rPr>
          <w:rFonts w:hint="eastAsia"/>
        </w:rPr>
        <w:t>。</w:t>
      </w:r>
      <w:permStart w:id="38949122" w:edGrp="everyone"/>
    </w:p>
    <w:permEnd w:id="38949122"/>
    <w:p w14:paraId="7971CB01" w14:textId="77777777" w:rsidR="00F55304" w:rsidRPr="00914C65" w:rsidRDefault="00F55304" w:rsidP="00914C65"/>
    <w:sectPr w:rsidR="00F55304" w:rsidRPr="00914C65" w:rsidSect="00C8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B6E6" w14:textId="77777777" w:rsidR="00FF0BEB" w:rsidRDefault="00FF0BEB" w:rsidP="00B65163">
      <w:r>
        <w:separator/>
      </w:r>
    </w:p>
  </w:endnote>
  <w:endnote w:type="continuationSeparator" w:id="0">
    <w:p w14:paraId="51DFA7CF" w14:textId="77777777" w:rsidR="00FF0BEB" w:rsidRDefault="00FF0BEB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EFF8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9110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7555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98DD" w14:textId="77777777" w:rsidR="00FF0BEB" w:rsidRDefault="00FF0BEB" w:rsidP="00B65163">
      <w:r>
        <w:separator/>
      </w:r>
    </w:p>
  </w:footnote>
  <w:footnote w:type="continuationSeparator" w:id="0">
    <w:p w14:paraId="731E70C9" w14:textId="77777777" w:rsidR="00FF0BEB" w:rsidRDefault="00FF0BEB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BBDE" w14:textId="77777777" w:rsidR="009851B4" w:rsidRDefault="00000000">
    <w:pPr>
      <w:pStyle w:val="a4"/>
    </w:pPr>
    <w:r>
      <w:rPr>
        <w:noProof/>
      </w:rPr>
      <w:pict w14:anchorId="32B0E2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6941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0F360" wp14:editId="24B578C7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EFE91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F0F36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4CCEFE91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E72808" wp14:editId="1EF7AE86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F8F40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E72808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9F8F40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1EEF0893" wp14:editId="5328A43A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F819" w14:textId="77777777" w:rsidR="009851B4" w:rsidRDefault="00000000">
    <w:pPr>
      <w:pStyle w:val="a4"/>
    </w:pPr>
    <w:r>
      <w:rPr>
        <w:noProof/>
      </w:rPr>
      <w:pict w14:anchorId="59312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FE"/>
    <w:rsid w:val="00027EC4"/>
    <w:rsid w:val="0004581E"/>
    <w:rsid w:val="0007526B"/>
    <w:rsid w:val="000A0703"/>
    <w:rsid w:val="000E5427"/>
    <w:rsid w:val="00144897"/>
    <w:rsid w:val="00172F78"/>
    <w:rsid w:val="001E3AE3"/>
    <w:rsid w:val="00264048"/>
    <w:rsid w:val="003219C5"/>
    <w:rsid w:val="00373EA5"/>
    <w:rsid w:val="003A2804"/>
    <w:rsid w:val="003A3FD4"/>
    <w:rsid w:val="003B1A3A"/>
    <w:rsid w:val="003C530F"/>
    <w:rsid w:val="00463A8C"/>
    <w:rsid w:val="00463DC8"/>
    <w:rsid w:val="0048782E"/>
    <w:rsid w:val="004A3A1B"/>
    <w:rsid w:val="00536E1A"/>
    <w:rsid w:val="00556EED"/>
    <w:rsid w:val="0057466E"/>
    <w:rsid w:val="005A1469"/>
    <w:rsid w:val="005A6E2E"/>
    <w:rsid w:val="006277A5"/>
    <w:rsid w:val="00643C85"/>
    <w:rsid w:val="00650D0A"/>
    <w:rsid w:val="00652A6D"/>
    <w:rsid w:val="006855EE"/>
    <w:rsid w:val="00743B9C"/>
    <w:rsid w:val="00761521"/>
    <w:rsid w:val="00841B6D"/>
    <w:rsid w:val="008502DD"/>
    <w:rsid w:val="00863533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D1542"/>
    <w:rsid w:val="00AF50C8"/>
    <w:rsid w:val="00B370FE"/>
    <w:rsid w:val="00B517CA"/>
    <w:rsid w:val="00B65163"/>
    <w:rsid w:val="00B65504"/>
    <w:rsid w:val="00BC5630"/>
    <w:rsid w:val="00C85D8A"/>
    <w:rsid w:val="00CC18FD"/>
    <w:rsid w:val="00CF2BBB"/>
    <w:rsid w:val="00D056BF"/>
    <w:rsid w:val="00D26425"/>
    <w:rsid w:val="00D3694B"/>
    <w:rsid w:val="00D37C0D"/>
    <w:rsid w:val="00D91F73"/>
    <w:rsid w:val="00DA5F1C"/>
    <w:rsid w:val="00DC1CE4"/>
    <w:rsid w:val="00E1396A"/>
    <w:rsid w:val="00E64492"/>
    <w:rsid w:val="00E80092"/>
    <w:rsid w:val="00E87401"/>
    <w:rsid w:val="00EC491D"/>
    <w:rsid w:val="00EE039C"/>
    <w:rsid w:val="00F32737"/>
    <w:rsid w:val="00F374CC"/>
    <w:rsid w:val="00F55304"/>
    <w:rsid w:val="00FB6223"/>
    <w:rsid w:val="00F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8344B"/>
  <w15:chartTrackingRefBased/>
  <w15:docId w15:val="{6C53ABF4-5DF2-40E1-B1AB-386253FC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semiHidden/>
    <w:unhideWhenUsed/>
    <w:rsid w:val="0048782E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539</TotalTime>
  <Pages>2</Pages>
  <Words>60</Words>
  <Characters>348</Characters>
  <Application>Microsoft Office Word</Application>
  <DocSecurity>8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6</cp:revision>
  <cp:lastPrinted>2022-09-05T05:36:00Z</cp:lastPrinted>
  <dcterms:created xsi:type="dcterms:W3CDTF">2025-03-03T04:25:00Z</dcterms:created>
  <dcterms:modified xsi:type="dcterms:W3CDTF">2025-03-04T13:10:00Z</dcterms:modified>
</cp:coreProperties>
</file>