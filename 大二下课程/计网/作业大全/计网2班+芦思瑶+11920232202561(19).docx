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227B4" w14:textId="56A14F73" w:rsidR="00F374CC" w:rsidRDefault="00C85D8A" w:rsidP="00C85D8A">
      <w:pPr>
        <w:pStyle w:val="ab"/>
        <w:spacing w:before="360" w:afterLines="0" w:after="0" w:line="240" w:lineRule="auto"/>
        <w:rPr>
          <w:rFonts w:hint="eastAsia"/>
        </w:rPr>
      </w:pPr>
      <w:r>
        <w:rPr>
          <w:rFonts w:hint="eastAsia"/>
        </w:rPr>
        <w:t>计算机网络</w:t>
      </w:r>
      <w:r w:rsidRPr="00C85D8A">
        <w:rPr>
          <w:rFonts w:hint="eastAsia"/>
          <w:u w:val="single"/>
        </w:rPr>
        <w:t xml:space="preserve"> </w:t>
      </w:r>
      <w:r w:rsidRPr="00C85D8A">
        <w:rPr>
          <w:rFonts w:hint="eastAsia"/>
          <w:u w:val="single"/>
        </w:rPr>
        <w:t>第</w:t>
      </w:r>
      <w:permStart w:id="563096288" w:edGrp="everyone"/>
      <w:r w:rsidRPr="00C85D8A">
        <w:rPr>
          <w:rFonts w:hint="eastAsia"/>
          <w:u w:val="single"/>
        </w:rPr>
        <w:t>1</w:t>
      </w:r>
      <w:r w:rsidR="003C19A1">
        <w:rPr>
          <w:rFonts w:hint="eastAsia"/>
          <w:u w:val="single"/>
        </w:rPr>
        <w:t>3</w:t>
      </w:r>
      <w:permEnd w:id="563096288"/>
      <w:r w:rsidRPr="00C85D8A">
        <w:rPr>
          <w:rFonts w:hint="eastAsia"/>
          <w:u w:val="single"/>
        </w:rPr>
        <w:t xml:space="preserve">课　</w:t>
      </w:r>
      <w:permStart w:id="775108352" w:edGrp="everyone"/>
      <w:r w:rsidR="003C19A1" w:rsidRPr="003C19A1">
        <w:rPr>
          <w:rFonts w:hint="eastAsia"/>
          <w:u w:val="single"/>
        </w:rPr>
        <w:t>传输层：</w:t>
      </w:r>
      <w:r w:rsidR="003C19A1" w:rsidRPr="003C19A1">
        <w:rPr>
          <w:rFonts w:hint="eastAsia"/>
          <w:u w:val="single"/>
        </w:rPr>
        <w:t xml:space="preserve">TCP </w:t>
      </w:r>
      <w:r w:rsidR="003C19A1" w:rsidRPr="003C19A1">
        <w:rPr>
          <w:rFonts w:hint="eastAsia"/>
          <w:u w:val="single"/>
        </w:rPr>
        <w:t>机制</w:t>
      </w:r>
      <w:permEnd w:id="775108352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294A0666" w14:textId="649EF256" w:rsidR="005A6E2E" w:rsidRPr="00C85D8A" w:rsidRDefault="00C85D8A" w:rsidP="004A3A1B">
      <w:pPr>
        <w:pStyle w:val="ae"/>
        <w:spacing w:beforeLines="0" w:before="0" w:afterLines="0" w:after="0" w:line="240" w:lineRule="auto"/>
        <w:ind w:leftChars="-300" w:left="-720" w:rightChars="-300" w:right="-720"/>
        <w:rPr>
          <w:rFonts w:asciiTheme="minorHAnsi" w:eastAsiaTheme="minorEastAsia" w:hAnsiTheme="minorHAnsi"/>
          <w:sz w:val="28"/>
          <w:szCs w:val="28"/>
        </w:rPr>
      </w:pP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>班级：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软工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23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级</w:t>
      </w:r>
      <w:permStart w:id="965808887" w:edGrp="everyone"/>
      <w:r w:rsidR="003C19A1">
        <w:rPr>
          <w:rFonts w:asciiTheme="minorHAnsi" w:eastAsiaTheme="minorEastAsia" w:hAnsiTheme="minorHAnsi" w:hint="eastAsia"/>
          <w:sz w:val="28"/>
          <w:szCs w:val="28"/>
          <w:u w:val="single"/>
        </w:rPr>
        <w:t>2</w:t>
      </w:r>
      <w:permEnd w:id="965808887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班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学号：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126956483" w:edGrp="everyone"/>
      <w:r w:rsidR="003C19A1">
        <w:rPr>
          <w:rFonts w:asciiTheme="minorHAnsi" w:eastAsiaTheme="minorEastAsia" w:hAnsiTheme="minorHAnsi" w:hint="eastAsia"/>
          <w:sz w:val="28"/>
          <w:szCs w:val="28"/>
          <w:u w:val="single"/>
        </w:rPr>
        <w:t>11920232202561</w:t>
      </w:r>
      <w:permEnd w:id="126956483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姓名：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207321483" w:edGrp="everyone"/>
      <w:r w:rsidR="003C19A1">
        <w:rPr>
          <w:rFonts w:asciiTheme="minorHAnsi" w:eastAsiaTheme="minorEastAsia" w:hAnsiTheme="minorHAnsi" w:hint="eastAsia"/>
          <w:sz w:val="28"/>
          <w:szCs w:val="28"/>
          <w:u w:val="single"/>
        </w:rPr>
        <w:t>芦思瑶</w:t>
      </w:r>
      <w:permEnd w:id="207321483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</w:p>
    <w:p w14:paraId="17E44103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af6"/>
        <w:tblW w:w="7650" w:type="dxa"/>
        <w:jc w:val="center"/>
        <w:tblLook w:val="04A0" w:firstRow="1" w:lastRow="0" w:firstColumn="1" w:lastColumn="0" w:noHBand="0" w:noVBand="1"/>
      </w:tblPr>
      <w:tblGrid>
        <w:gridCol w:w="843"/>
        <w:gridCol w:w="676"/>
        <w:gridCol w:w="676"/>
        <w:gridCol w:w="676"/>
        <w:gridCol w:w="676"/>
        <w:gridCol w:w="723"/>
        <w:gridCol w:w="676"/>
        <w:gridCol w:w="676"/>
        <w:gridCol w:w="676"/>
        <w:gridCol w:w="676"/>
        <w:gridCol w:w="676"/>
      </w:tblGrid>
      <w:tr w:rsidR="00C85D8A" w:rsidRPr="00C85D8A" w14:paraId="254DF6AE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2A9ECE4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295C70D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</w:t>
            </w:r>
          </w:p>
        </w:tc>
        <w:tc>
          <w:tcPr>
            <w:tcW w:w="680" w:type="dxa"/>
            <w:vAlign w:val="center"/>
          </w:tcPr>
          <w:p w14:paraId="5A624D1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</w:t>
            </w:r>
          </w:p>
        </w:tc>
        <w:tc>
          <w:tcPr>
            <w:tcW w:w="680" w:type="dxa"/>
            <w:vAlign w:val="center"/>
          </w:tcPr>
          <w:p w14:paraId="0834226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3</w:t>
            </w:r>
          </w:p>
        </w:tc>
        <w:tc>
          <w:tcPr>
            <w:tcW w:w="680" w:type="dxa"/>
            <w:vAlign w:val="center"/>
          </w:tcPr>
          <w:p w14:paraId="53199CD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4</w:t>
            </w:r>
          </w:p>
        </w:tc>
        <w:tc>
          <w:tcPr>
            <w:tcW w:w="680" w:type="dxa"/>
            <w:vAlign w:val="center"/>
          </w:tcPr>
          <w:p w14:paraId="18A2DDD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5</w:t>
            </w:r>
          </w:p>
        </w:tc>
        <w:tc>
          <w:tcPr>
            <w:tcW w:w="680" w:type="dxa"/>
            <w:vAlign w:val="center"/>
          </w:tcPr>
          <w:p w14:paraId="3B26477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6</w:t>
            </w:r>
          </w:p>
        </w:tc>
        <w:tc>
          <w:tcPr>
            <w:tcW w:w="680" w:type="dxa"/>
            <w:vAlign w:val="center"/>
          </w:tcPr>
          <w:p w14:paraId="46918F4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7</w:t>
            </w:r>
          </w:p>
        </w:tc>
        <w:tc>
          <w:tcPr>
            <w:tcW w:w="680" w:type="dxa"/>
            <w:vAlign w:val="center"/>
          </w:tcPr>
          <w:p w14:paraId="593377B4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8</w:t>
            </w:r>
          </w:p>
        </w:tc>
        <w:tc>
          <w:tcPr>
            <w:tcW w:w="680" w:type="dxa"/>
            <w:vAlign w:val="center"/>
          </w:tcPr>
          <w:p w14:paraId="2684227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9</w:t>
            </w:r>
          </w:p>
        </w:tc>
        <w:tc>
          <w:tcPr>
            <w:tcW w:w="680" w:type="dxa"/>
            <w:vAlign w:val="center"/>
          </w:tcPr>
          <w:p w14:paraId="362ADC30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10</w:t>
            </w:r>
          </w:p>
        </w:tc>
      </w:tr>
      <w:tr w:rsidR="00C85D8A" w:rsidRPr="00C85D8A" w14:paraId="053CB487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3AFD3180" w14:textId="77777777" w:rsidR="00C85D8A" w:rsidRPr="00C85D8A" w:rsidRDefault="00C85D8A" w:rsidP="00C85D8A">
            <w:pPr>
              <w:jc w:val="center"/>
            </w:pPr>
            <w:permStart w:id="599473790" w:edGrp="everyone" w:colFirst="1" w:colLast="1"/>
            <w:permStart w:id="2028013177" w:edGrp="everyone" w:colFirst="2" w:colLast="2"/>
            <w:permStart w:id="641411785" w:edGrp="everyone" w:colFirst="3" w:colLast="3"/>
            <w:permStart w:id="1591046106" w:edGrp="everyone" w:colFirst="4" w:colLast="4"/>
            <w:permStart w:id="1642294571" w:edGrp="everyone" w:colFirst="5" w:colLast="5"/>
            <w:permStart w:id="1042418643" w:edGrp="everyone" w:colFirst="6" w:colLast="6"/>
            <w:permStart w:id="1349409175" w:edGrp="everyone" w:colFirst="7" w:colLast="7"/>
            <w:permStart w:id="1407473921" w:edGrp="everyone" w:colFirst="8" w:colLast="8"/>
            <w:permStart w:id="1270224255" w:edGrp="everyone" w:colFirst="9" w:colLast="9"/>
            <w:permStart w:id="66205732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1E60CF7F" w14:textId="2B02BDB3" w:rsidR="00C85D8A" w:rsidRPr="00C85D8A" w:rsidRDefault="00637EE1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0305065E" w14:textId="2334472F" w:rsidR="00C85D8A" w:rsidRPr="00C85D8A" w:rsidRDefault="00637EE1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72D205B5" w14:textId="279B90AC" w:rsidR="00C85D8A" w:rsidRPr="00C85D8A" w:rsidRDefault="00637EE1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7E31EE7C" w14:textId="158313DB" w:rsidR="00C85D8A" w:rsidRPr="00C85D8A" w:rsidRDefault="00325625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5C96F405" w14:textId="4B3D2B4E" w:rsidR="00C85D8A" w:rsidRPr="00C85D8A" w:rsidRDefault="00325625" w:rsidP="00C85D8A">
            <w:pPr>
              <w:jc w:val="center"/>
            </w:pPr>
            <w:r>
              <w:rPr>
                <w:rFonts w:hint="eastAsia"/>
              </w:rPr>
              <w:t>CAD</w:t>
            </w:r>
          </w:p>
        </w:tc>
        <w:tc>
          <w:tcPr>
            <w:tcW w:w="680" w:type="dxa"/>
            <w:vAlign w:val="center"/>
          </w:tcPr>
          <w:p w14:paraId="261C5017" w14:textId="04B32CC7" w:rsidR="00C85D8A" w:rsidRPr="00C85D8A" w:rsidRDefault="00325625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273947E4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5B87BEE2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01B2C1C4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41C031A1" w14:textId="77777777" w:rsidR="00C85D8A" w:rsidRPr="00C85D8A" w:rsidRDefault="00C85D8A" w:rsidP="00C85D8A">
            <w:pPr>
              <w:jc w:val="center"/>
            </w:pPr>
          </w:p>
        </w:tc>
      </w:tr>
      <w:permEnd w:id="599473790"/>
      <w:permEnd w:id="2028013177"/>
      <w:permEnd w:id="641411785"/>
      <w:permEnd w:id="1591046106"/>
      <w:permEnd w:id="1642294571"/>
      <w:permEnd w:id="1042418643"/>
      <w:permEnd w:id="1349409175"/>
      <w:permEnd w:id="1407473921"/>
      <w:permEnd w:id="1270224255"/>
      <w:permEnd w:id="66205732"/>
      <w:tr w:rsidR="00C85D8A" w:rsidRPr="00C85D8A" w14:paraId="2F55B543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04E64AA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11CAB79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11</w:t>
            </w:r>
          </w:p>
        </w:tc>
        <w:tc>
          <w:tcPr>
            <w:tcW w:w="680" w:type="dxa"/>
            <w:vAlign w:val="center"/>
          </w:tcPr>
          <w:p w14:paraId="28F119C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12</w:t>
            </w:r>
          </w:p>
        </w:tc>
        <w:tc>
          <w:tcPr>
            <w:tcW w:w="680" w:type="dxa"/>
            <w:vAlign w:val="center"/>
          </w:tcPr>
          <w:p w14:paraId="4476DAE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13</w:t>
            </w:r>
          </w:p>
        </w:tc>
        <w:tc>
          <w:tcPr>
            <w:tcW w:w="680" w:type="dxa"/>
            <w:vAlign w:val="center"/>
          </w:tcPr>
          <w:p w14:paraId="1EB8DA8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14</w:t>
            </w:r>
          </w:p>
        </w:tc>
        <w:tc>
          <w:tcPr>
            <w:tcW w:w="680" w:type="dxa"/>
            <w:vAlign w:val="center"/>
          </w:tcPr>
          <w:p w14:paraId="34A494F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15</w:t>
            </w:r>
          </w:p>
        </w:tc>
        <w:tc>
          <w:tcPr>
            <w:tcW w:w="680" w:type="dxa"/>
            <w:vAlign w:val="center"/>
          </w:tcPr>
          <w:p w14:paraId="28F3570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16</w:t>
            </w:r>
          </w:p>
        </w:tc>
        <w:tc>
          <w:tcPr>
            <w:tcW w:w="680" w:type="dxa"/>
            <w:vAlign w:val="center"/>
          </w:tcPr>
          <w:p w14:paraId="1A5E106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17</w:t>
            </w:r>
          </w:p>
        </w:tc>
        <w:tc>
          <w:tcPr>
            <w:tcW w:w="680" w:type="dxa"/>
            <w:vAlign w:val="center"/>
          </w:tcPr>
          <w:p w14:paraId="25A7A14C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18</w:t>
            </w:r>
          </w:p>
        </w:tc>
        <w:tc>
          <w:tcPr>
            <w:tcW w:w="680" w:type="dxa"/>
            <w:vAlign w:val="center"/>
          </w:tcPr>
          <w:p w14:paraId="2AE3B9B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19</w:t>
            </w:r>
          </w:p>
        </w:tc>
        <w:tc>
          <w:tcPr>
            <w:tcW w:w="680" w:type="dxa"/>
            <w:vAlign w:val="center"/>
          </w:tcPr>
          <w:p w14:paraId="7D57E0BD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20</w:t>
            </w:r>
          </w:p>
        </w:tc>
      </w:tr>
      <w:tr w:rsidR="00C85D8A" w:rsidRPr="00C85D8A" w14:paraId="55417047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061795E6" w14:textId="77777777" w:rsidR="00C85D8A" w:rsidRPr="00C85D8A" w:rsidRDefault="00C85D8A" w:rsidP="00C85D8A">
            <w:pPr>
              <w:jc w:val="center"/>
            </w:pPr>
            <w:permStart w:id="597458419" w:edGrp="everyone" w:colFirst="1" w:colLast="1"/>
            <w:permStart w:id="152525382" w:edGrp="everyone" w:colFirst="2" w:colLast="2"/>
            <w:permStart w:id="1129933098" w:edGrp="everyone" w:colFirst="3" w:colLast="3"/>
            <w:permStart w:id="414081781" w:edGrp="everyone" w:colFirst="4" w:colLast="4"/>
            <w:permStart w:id="2027388809" w:edGrp="everyone" w:colFirst="5" w:colLast="5"/>
            <w:permStart w:id="449786670" w:edGrp="everyone" w:colFirst="6" w:colLast="6"/>
            <w:permStart w:id="1460543008" w:edGrp="everyone" w:colFirst="7" w:colLast="7"/>
            <w:permStart w:id="285436855" w:edGrp="everyone" w:colFirst="8" w:colLast="8"/>
            <w:permStart w:id="54023627" w:edGrp="everyone" w:colFirst="9" w:colLast="9"/>
            <w:permStart w:id="1604467050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51DE41C4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568DD24B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19C97C23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61AC0BFA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205457AE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5EB46A3A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4A5C1FDE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4B3F5799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58105B27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0685C774" w14:textId="77777777" w:rsidR="00C85D8A" w:rsidRPr="00C85D8A" w:rsidRDefault="00C85D8A" w:rsidP="00C85D8A">
            <w:pPr>
              <w:jc w:val="center"/>
            </w:pPr>
          </w:p>
        </w:tc>
      </w:tr>
    </w:tbl>
    <w:permEnd w:id="597458419"/>
    <w:permEnd w:id="152525382"/>
    <w:permEnd w:id="1129933098"/>
    <w:permEnd w:id="414081781"/>
    <w:permEnd w:id="2027388809"/>
    <w:permEnd w:id="449786670"/>
    <w:permEnd w:id="1460543008"/>
    <w:permEnd w:id="285436855"/>
    <w:permEnd w:id="54023627"/>
    <w:permEnd w:id="1604467050"/>
    <w:p w14:paraId="4A7D240A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4F770910" w14:textId="29E8E6B6" w:rsidR="00C85D8A" w:rsidRDefault="00C85D8A" w:rsidP="00C85D8A">
      <w:pPr>
        <w:pStyle w:val="2"/>
        <w:spacing w:before="360" w:after="180"/>
        <w:ind w:left="562" w:hanging="562"/>
      </w:pPr>
      <w:permStart w:id="263062294" w:edGrp="everyone"/>
      <w:r>
        <w:rPr>
          <w:rFonts w:hint="eastAsia"/>
        </w:rPr>
        <w:t>第</w:t>
      </w:r>
      <w:r w:rsidR="00BB5C53">
        <w:rPr>
          <w:rFonts w:hint="eastAsia"/>
        </w:rPr>
        <w:t>1</w:t>
      </w:r>
      <w:r>
        <w:rPr>
          <w:rFonts w:hint="eastAsia"/>
        </w:rPr>
        <w:t>题</w:t>
      </w:r>
    </w:p>
    <w:p w14:paraId="24A395D0" w14:textId="29973EE6" w:rsidR="00C85D8A" w:rsidRDefault="00C85D8A" w:rsidP="00C85D8A">
      <w:pPr>
        <w:pStyle w:val="a0"/>
      </w:pPr>
      <w:r>
        <w:rPr>
          <w:rFonts w:hint="eastAsia"/>
        </w:rPr>
        <w:t>答</w:t>
      </w:r>
      <w:r w:rsidR="00BB5C53">
        <w:rPr>
          <w:rFonts w:hint="eastAsia"/>
        </w:rPr>
        <w:t>：</w:t>
      </w:r>
      <w:r w:rsidR="000B3A4A">
        <w:rPr>
          <w:rFonts w:hint="eastAsia"/>
        </w:rPr>
        <w:t>listen</w:t>
      </w:r>
      <w:r w:rsidR="000B3A4A">
        <w:rPr>
          <w:rFonts w:hint="eastAsia"/>
        </w:rPr>
        <w:t>。</w:t>
      </w:r>
    </w:p>
    <w:p w14:paraId="0BAA2416" w14:textId="60378B1D" w:rsidR="00BB5C53" w:rsidRDefault="00BB5C53" w:rsidP="00BB5C53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题</w:t>
      </w:r>
    </w:p>
    <w:p w14:paraId="532058B9" w14:textId="77777777" w:rsidR="000773C8" w:rsidRDefault="00BB5C53" w:rsidP="000773C8">
      <w:pPr>
        <w:pStyle w:val="a0"/>
      </w:pPr>
      <w:r>
        <w:rPr>
          <w:rFonts w:hint="eastAsia"/>
        </w:rPr>
        <w:t>答：</w:t>
      </w:r>
    </w:p>
    <w:p w14:paraId="08A4DCA8" w14:textId="30B072E7" w:rsidR="000773C8" w:rsidRDefault="000773C8" w:rsidP="000773C8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：乱序</w:t>
      </w:r>
      <w:r>
        <w:rPr>
          <w:rFonts w:hint="eastAsia"/>
        </w:rPr>
        <w:t>:</w:t>
      </w:r>
      <w:r>
        <w:rPr>
          <w:rFonts w:hint="eastAsia"/>
        </w:rPr>
        <w:t>用</w:t>
      </w:r>
      <w:r>
        <w:rPr>
          <w:rFonts w:hint="eastAsia"/>
        </w:rPr>
        <w:t>ID</w:t>
      </w:r>
      <w:r>
        <w:rPr>
          <w:rFonts w:hint="eastAsia"/>
        </w:rPr>
        <w:t>号对发送的字节编号</w:t>
      </w:r>
      <w:r>
        <w:rPr>
          <w:rFonts w:hint="eastAsia"/>
        </w:rPr>
        <w:t>,</w:t>
      </w:r>
      <w:r>
        <w:rPr>
          <w:rFonts w:hint="eastAsia"/>
        </w:rPr>
        <w:t>使乱序到达的字节重新排列。</w:t>
      </w:r>
    </w:p>
    <w:p w14:paraId="3A97ED8E" w14:textId="653FF125" w:rsidR="000773C8" w:rsidRDefault="000773C8" w:rsidP="000773C8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：丟包</w:t>
      </w:r>
      <w:r>
        <w:rPr>
          <w:rFonts w:hint="eastAsia"/>
        </w:rPr>
        <w:t>:</w:t>
      </w:r>
      <w:r>
        <w:rPr>
          <w:rFonts w:hint="eastAsia"/>
        </w:rPr>
        <w:t>收到数据段以后发送确认，超过一段时间没有收到即进行重传。</w:t>
      </w:r>
    </w:p>
    <w:p w14:paraId="19370443" w14:textId="125A81AC" w:rsidR="00BB5C53" w:rsidRPr="0025514C" w:rsidRDefault="000773C8" w:rsidP="000773C8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：重复</w:t>
      </w:r>
      <w:r>
        <w:rPr>
          <w:rFonts w:hint="eastAsia"/>
        </w:rPr>
        <w:t>:</w:t>
      </w:r>
      <w:r>
        <w:rPr>
          <w:rFonts w:hint="eastAsia"/>
        </w:rPr>
        <w:t>对多次收到的数据段或确认</w:t>
      </w:r>
      <w:r>
        <w:rPr>
          <w:rFonts w:hint="eastAsia"/>
        </w:rPr>
        <w:t>,</w:t>
      </w:r>
      <w:r>
        <w:rPr>
          <w:rFonts w:hint="eastAsia"/>
        </w:rPr>
        <w:t>只保留正确到达且最先的数据段。</w:t>
      </w:r>
    </w:p>
    <w:p w14:paraId="69CD1699" w14:textId="44C72A95" w:rsidR="00BB5C53" w:rsidRDefault="00BB5C53" w:rsidP="00BB5C53">
      <w:pPr>
        <w:pStyle w:val="2"/>
        <w:spacing w:before="360" w:after="180"/>
        <w:ind w:left="562" w:hanging="562"/>
      </w:pPr>
      <w:r>
        <w:rPr>
          <w:rFonts w:hint="eastAsia"/>
        </w:rPr>
        <w:lastRenderedPageBreak/>
        <w:t>第</w:t>
      </w:r>
      <w:r>
        <w:rPr>
          <w:rFonts w:hint="eastAsia"/>
        </w:rPr>
        <w:t>3</w:t>
      </w:r>
      <w:r>
        <w:rPr>
          <w:rFonts w:hint="eastAsia"/>
        </w:rPr>
        <w:t>题</w:t>
      </w:r>
    </w:p>
    <w:p w14:paraId="7EEBC597" w14:textId="77777777" w:rsidR="00EA78F6" w:rsidRDefault="00BB5C53" w:rsidP="00EA78F6">
      <w:pPr>
        <w:pStyle w:val="a0"/>
      </w:pPr>
      <w:r>
        <w:rPr>
          <w:rFonts w:hint="eastAsia"/>
        </w:rPr>
        <w:t>答：</w:t>
      </w:r>
    </w:p>
    <w:p w14:paraId="0F4DF522" w14:textId="5474DF70" w:rsidR="00EA78F6" w:rsidRDefault="00EA78F6" w:rsidP="00EA78F6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1.</w:t>
      </w:r>
      <w:r>
        <w:rPr>
          <w:rFonts w:hint="eastAsia"/>
        </w:rPr>
        <w:t>原因：流量控制针对数据段的接收方处理数据长度有限的时候</w:t>
      </w:r>
      <w:r>
        <w:rPr>
          <w:rFonts w:hint="eastAsia"/>
        </w:rPr>
        <w:t>,</w:t>
      </w:r>
      <w:r>
        <w:rPr>
          <w:rFonts w:hint="eastAsia"/>
        </w:rPr>
        <w:t>对发送数据的速度进行控制。</w:t>
      </w:r>
    </w:p>
    <w:p w14:paraId="7BE8D72D" w14:textId="6BDEF35F" w:rsidR="00BB5C53" w:rsidRPr="0025514C" w:rsidRDefault="00EA78F6" w:rsidP="00EA78F6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 xml:space="preserve">2.TCP </w:t>
      </w:r>
      <w:r>
        <w:rPr>
          <w:rFonts w:hint="eastAsia"/>
        </w:rPr>
        <w:t>采用接收方不断报告窗口大小的机制进行流量控制。</w:t>
      </w:r>
    </w:p>
    <w:p w14:paraId="784D8C2F" w14:textId="11F4D8A7" w:rsidR="00BB5C53" w:rsidRDefault="00BB5C53" w:rsidP="00BB5C53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题</w:t>
      </w:r>
    </w:p>
    <w:p w14:paraId="1034BBC0" w14:textId="77777777" w:rsidR="00326B8F" w:rsidRDefault="00BB5C53" w:rsidP="00326B8F">
      <w:pPr>
        <w:pStyle w:val="a0"/>
      </w:pPr>
      <w:r>
        <w:rPr>
          <w:rFonts w:hint="eastAsia"/>
        </w:rPr>
        <w:t>答：</w:t>
      </w:r>
    </w:p>
    <w:p w14:paraId="74F22524" w14:textId="50040C4F" w:rsidR="00326B8F" w:rsidRDefault="00326B8F" w:rsidP="00326B8F">
      <w:pPr>
        <w:pStyle w:val="a0"/>
      </w:pPr>
      <w:r>
        <w:rPr>
          <w:rFonts w:hint="eastAsia"/>
        </w:rPr>
        <w:t>流量控制：抑制发送端发送数据的速率。</w:t>
      </w:r>
    </w:p>
    <w:p w14:paraId="5207E2EE" w14:textId="7FA1F62D" w:rsidR="00BB5C53" w:rsidRPr="0025514C" w:rsidRDefault="00326B8F" w:rsidP="00326B8F">
      <w:pPr>
        <w:pStyle w:val="a0"/>
      </w:pPr>
      <w:r>
        <w:rPr>
          <w:rFonts w:hint="eastAsia"/>
        </w:rPr>
        <w:t>拥塞控制：防止过多的数据注入到网络。</w:t>
      </w:r>
    </w:p>
    <w:p w14:paraId="32B5EE5F" w14:textId="19A7BE1F" w:rsidR="00BB5C53" w:rsidRDefault="00BB5C53" w:rsidP="00BB5C53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题</w:t>
      </w:r>
    </w:p>
    <w:p w14:paraId="750EBBE6" w14:textId="1A9BD3C3" w:rsidR="00BB5C53" w:rsidRDefault="00BB5C53" w:rsidP="00BB5C53">
      <w:pPr>
        <w:pStyle w:val="a0"/>
      </w:pPr>
      <w:r>
        <w:rPr>
          <w:rFonts w:hint="eastAsia"/>
        </w:rPr>
        <w:t>答：</w:t>
      </w:r>
    </w:p>
    <w:p w14:paraId="7F9311EE" w14:textId="597BC8C0" w:rsidR="002F4DF1" w:rsidRPr="00BB5C53" w:rsidRDefault="002F4DF1" w:rsidP="00BB5C53">
      <w:pPr>
        <w:pStyle w:val="a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CD155E6" wp14:editId="7B323E9F">
            <wp:extent cx="5067560" cy="2292468"/>
            <wp:effectExtent l="0" t="0" r="0" b="0"/>
            <wp:docPr id="16616398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39889" name="图片 16616398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263062294"/>
    <w:p w14:paraId="32B70EBA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33BCB7F5" w14:textId="49CB8AE6" w:rsidR="00C85D8A" w:rsidRPr="000A6C1A" w:rsidRDefault="00C85D8A" w:rsidP="00C85D8A">
      <w:pPr>
        <w:pStyle w:val="a0"/>
      </w:pPr>
      <w:r>
        <w:rPr>
          <w:rFonts w:hint="eastAsia"/>
        </w:rPr>
        <w:t>代码上传于：</w:t>
      </w:r>
      <w:permStart w:id="1871128604" w:edGrp="everyone"/>
      <w:r>
        <w:rPr>
          <w:rFonts w:hint="eastAsia"/>
        </w:rPr>
        <w:t>h</w:t>
      </w:r>
      <w:r>
        <w:t>ttps://www.gitee.com</w:t>
      </w:r>
      <w:r w:rsidR="00EB7B0C" w:rsidRPr="00EB7B0C">
        <w:t>/llsulmus/computer-network-homework/tree/master/hw13</w:t>
      </w:r>
      <w:permEnd w:id="1871128604"/>
      <w:r>
        <w:rPr>
          <w:rFonts w:hint="eastAsia"/>
        </w:rPr>
        <w:t>。</w:t>
      </w:r>
      <w:permStart w:id="770403132" w:edGrp="everyone"/>
    </w:p>
    <w:permEnd w:id="770403132"/>
    <w:p w14:paraId="69EA094B" w14:textId="77777777" w:rsidR="00F55304" w:rsidRPr="00914C65" w:rsidRDefault="00F55304" w:rsidP="00914C65"/>
    <w:sectPr w:rsidR="00F55304" w:rsidRPr="00914C65" w:rsidSect="00C85D8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CD06A" w14:textId="77777777" w:rsidR="0076132E" w:rsidRDefault="0076132E" w:rsidP="00B65163">
      <w:r>
        <w:separator/>
      </w:r>
    </w:p>
  </w:endnote>
  <w:endnote w:type="continuationSeparator" w:id="0">
    <w:p w14:paraId="0687D49E" w14:textId="77777777" w:rsidR="0076132E" w:rsidRDefault="0076132E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charset w:val="86"/>
    <w:family w:val="auto"/>
    <w:pitch w:val="variable"/>
    <w:sig w:usb0="A00002BF" w:usb1="38CF7CFA" w:usb2="00000016" w:usb3="00000000" w:csb0="00040001" w:csb1="00000000"/>
  </w:font>
  <w:font w:name="方正公文楷体"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99582" w14:textId="77777777" w:rsidR="00841B6D" w:rsidRDefault="00841B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9CABD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551D0" w14:textId="77777777" w:rsidR="00841B6D" w:rsidRDefault="00841B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E7176" w14:textId="77777777" w:rsidR="0076132E" w:rsidRDefault="0076132E" w:rsidP="00B65163">
      <w:r>
        <w:separator/>
      </w:r>
    </w:p>
  </w:footnote>
  <w:footnote w:type="continuationSeparator" w:id="0">
    <w:p w14:paraId="7C38AAE8" w14:textId="77777777" w:rsidR="0076132E" w:rsidRDefault="0076132E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E5C39" w14:textId="77777777" w:rsidR="009851B4" w:rsidRDefault="00000000">
    <w:pPr>
      <w:pStyle w:val="a4"/>
    </w:pPr>
    <w:r>
      <w:rPr>
        <w:noProof/>
      </w:rPr>
      <w:pict w14:anchorId="49C9CC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E10D7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DB4D8FA" wp14:editId="7DF4C50F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0EE9813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B4D8FA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40EE9813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238D346" wp14:editId="490E03F7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CDD898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38D346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4CCDD898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39BAE4E9" wp14:editId="51EC91BD">
          <wp:extent cx="7562123" cy="1982419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5B640" w14:textId="77777777" w:rsidR="009851B4" w:rsidRDefault="00000000">
    <w:pPr>
      <w:pStyle w:val="a4"/>
    </w:pPr>
    <w:r>
      <w:rPr>
        <w:noProof/>
      </w:rPr>
      <w:pict w14:anchorId="7B9FEA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8"/>
  </w:num>
  <w:num w:numId="2" w16cid:durableId="1959292476">
    <w:abstractNumId w:val="10"/>
  </w:num>
  <w:num w:numId="3" w16cid:durableId="1131292591">
    <w:abstractNumId w:val="5"/>
  </w:num>
  <w:num w:numId="4" w16cid:durableId="486749982">
    <w:abstractNumId w:val="2"/>
  </w:num>
  <w:num w:numId="5" w16cid:durableId="1650741933">
    <w:abstractNumId w:val="3"/>
  </w:num>
  <w:num w:numId="6" w16cid:durableId="728918739">
    <w:abstractNumId w:val="7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9"/>
  </w:num>
  <w:num w:numId="10" w16cid:durableId="540214028">
    <w:abstractNumId w:val="4"/>
  </w:num>
  <w:num w:numId="11" w16cid:durableId="850339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C8"/>
    <w:rsid w:val="00027EC4"/>
    <w:rsid w:val="0004581E"/>
    <w:rsid w:val="00065DF1"/>
    <w:rsid w:val="0007526B"/>
    <w:rsid w:val="000773C8"/>
    <w:rsid w:val="000A0703"/>
    <w:rsid w:val="000B3A4A"/>
    <w:rsid w:val="000E5427"/>
    <w:rsid w:val="00144897"/>
    <w:rsid w:val="00172F78"/>
    <w:rsid w:val="001E3AE3"/>
    <w:rsid w:val="002F4DF1"/>
    <w:rsid w:val="003219C5"/>
    <w:rsid w:val="00325625"/>
    <w:rsid w:val="00326B8F"/>
    <w:rsid w:val="00373EA5"/>
    <w:rsid w:val="003A2804"/>
    <w:rsid w:val="003A3FD4"/>
    <w:rsid w:val="003B081A"/>
    <w:rsid w:val="003B1A3A"/>
    <w:rsid w:val="003B3BC8"/>
    <w:rsid w:val="003C19A1"/>
    <w:rsid w:val="00456F63"/>
    <w:rsid w:val="00463A8C"/>
    <w:rsid w:val="00471B23"/>
    <w:rsid w:val="004A3A1B"/>
    <w:rsid w:val="004C2EB9"/>
    <w:rsid w:val="004F2F72"/>
    <w:rsid w:val="00536E1A"/>
    <w:rsid w:val="00556EED"/>
    <w:rsid w:val="0057466E"/>
    <w:rsid w:val="005A1469"/>
    <w:rsid w:val="005A6E2E"/>
    <w:rsid w:val="00637EE1"/>
    <w:rsid w:val="00643C85"/>
    <w:rsid w:val="00652A6D"/>
    <w:rsid w:val="006855EE"/>
    <w:rsid w:val="00743B9C"/>
    <w:rsid w:val="0076132E"/>
    <w:rsid w:val="00761521"/>
    <w:rsid w:val="007C3730"/>
    <w:rsid w:val="00841B6D"/>
    <w:rsid w:val="00874E1E"/>
    <w:rsid w:val="008972A2"/>
    <w:rsid w:val="008A454D"/>
    <w:rsid w:val="00914C65"/>
    <w:rsid w:val="009262BB"/>
    <w:rsid w:val="009311C4"/>
    <w:rsid w:val="009851B4"/>
    <w:rsid w:val="009C4500"/>
    <w:rsid w:val="00A30A96"/>
    <w:rsid w:val="00A31109"/>
    <w:rsid w:val="00A7454F"/>
    <w:rsid w:val="00A85BFE"/>
    <w:rsid w:val="00AB3660"/>
    <w:rsid w:val="00AB78A4"/>
    <w:rsid w:val="00AC01F7"/>
    <w:rsid w:val="00AF50C8"/>
    <w:rsid w:val="00B517CA"/>
    <w:rsid w:val="00B65163"/>
    <w:rsid w:val="00B65504"/>
    <w:rsid w:val="00BB5C53"/>
    <w:rsid w:val="00C024D5"/>
    <w:rsid w:val="00C85D8A"/>
    <w:rsid w:val="00D056BF"/>
    <w:rsid w:val="00D26425"/>
    <w:rsid w:val="00D37C0D"/>
    <w:rsid w:val="00D91F73"/>
    <w:rsid w:val="00DA5F1C"/>
    <w:rsid w:val="00DC1CE4"/>
    <w:rsid w:val="00E1396A"/>
    <w:rsid w:val="00E747E5"/>
    <w:rsid w:val="00E80092"/>
    <w:rsid w:val="00EA41DA"/>
    <w:rsid w:val="00EA78F6"/>
    <w:rsid w:val="00EB7B0C"/>
    <w:rsid w:val="00F32737"/>
    <w:rsid w:val="00F374CC"/>
    <w:rsid w:val="00F55304"/>
    <w:rsid w:val="00F60F60"/>
    <w:rsid w:val="00F625DC"/>
    <w:rsid w:val="00F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58C382"/>
  <w15:chartTrackingRefBased/>
  <w15:docId w15:val="{4558DFA1-BEB7-4B33-8B38-3306D6EC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5379\Desktop\&#35838;&#31243;&#36164;&#26009;\&#22823;&#20108;&#19979;&#35838;&#31243;\&#35745;&#32593;\&#35838;&#31243;&#20316;&#19994;&#26684;&#24335;&#65288;20250217&#65289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TotalTime>103</TotalTime>
  <Pages>3</Pages>
  <Words>236</Words>
  <Characters>287</Characters>
  <Application>Microsoft Office Word</Application>
  <DocSecurity>8</DocSecurity>
  <Lines>57</Lines>
  <Paragraphs>65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芦思瑶</dc:creator>
  <cp:keywords/>
  <dc:description/>
  <cp:lastModifiedBy>Ulmus Lls</cp:lastModifiedBy>
  <cp:revision>11</cp:revision>
  <cp:lastPrinted>2022-09-05T05:36:00Z</cp:lastPrinted>
  <dcterms:created xsi:type="dcterms:W3CDTF">2025-05-27T01:17:00Z</dcterms:created>
  <dcterms:modified xsi:type="dcterms:W3CDTF">2025-05-29T07:28:00Z</dcterms:modified>
</cp:coreProperties>
</file>