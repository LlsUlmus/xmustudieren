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4A72" w14:textId="23C18A8B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r w:rsidR="001D124B">
        <w:rPr>
          <w:rFonts w:hint="eastAsia"/>
          <w:u w:val="single"/>
        </w:rPr>
        <w:t>6</w:t>
      </w:r>
      <w:r w:rsidRPr="00C85D8A">
        <w:rPr>
          <w:rFonts w:hint="eastAsia"/>
          <w:u w:val="single"/>
        </w:rPr>
        <w:t xml:space="preserve">课　</w:t>
      </w:r>
      <w:r w:rsidR="001D124B" w:rsidRPr="001D124B">
        <w:rPr>
          <w:u w:val="single"/>
        </w:rPr>
        <w:t>IP</w:t>
      </w:r>
      <w:r w:rsidR="001D124B" w:rsidRPr="001D124B">
        <w:rPr>
          <w:u w:val="single"/>
        </w:rPr>
        <w:t>互联网协议地址</w:t>
      </w:r>
      <w:r>
        <w:rPr>
          <w:rFonts w:hint="eastAsia"/>
        </w:rPr>
        <w:t>作业</w:t>
      </w:r>
    </w:p>
    <w:p w14:paraId="648BD1C7" w14:textId="79E8215C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r w:rsidR="001D124B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="001D124B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="001D124B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62FB9B61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4B5F5E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984BB2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40C4B4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06B12F5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56723E8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77D588A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55E9213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BAB7EF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2D32909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07E2AA9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1DB6DDE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0B6C0DF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74869B0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4CA2A94" w14:textId="77777777" w:rsidR="00C85D8A" w:rsidRPr="00C85D8A" w:rsidRDefault="00C85D8A" w:rsidP="00C85D8A">
            <w:pPr>
              <w:jc w:val="center"/>
            </w:pPr>
            <w:permStart w:id="1715035741" w:edGrp="everyone" w:colFirst="1" w:colLast="1"/>
            <w:permStart w:id="2070176937" w:edGrp="everyone" w:colFirst="2" w:colLast="2"/>
            <w:permStart w:id="1694397450" w:edGrp="everyone" w:colFirst="3" w:colLast="3"/>
            <w:permStart w:id="265237330" w:edGrp="everyone" w:colFirst="4" w:colLast="4"/>
            <w:permStart w:id="1451629988" w:edGrp="everyone" w:colFirst="5" w:colLast="5"/>
            <w:permStart w:id="1133841763" w:edGrp="everyone" w:colFirst="6" w:colLast="6"/>
            <w:permStart w:id="637042580" w:edGrp="everyone" w:colFirst="7" w:colLast="7"/>
            <w:permStart w:id="1807894585" w:edGrp="everyone" w:colFirst="8" w:colLast="8"/>
            <w:permStart w:id="1170489489" w:edGrp="everyone" w:colFirst="9" w:colLast="9"/>
            <w:permStart w:id="817382525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AD0403C" w14:textId="38DA5CFE" w:rsidR="00C85D8A" w:rsidRPr="00C85D8A" w:rsidRDefault="00EE4AE7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23D4126" w14:textId="3D9C0182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2F91251" w14:textId="24F2A5A1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8407A27" w14:textId="2C2E3F30" w:rsidR="00C85D8A" w:rsidRPr="00C85D8A" w:rsidRDefault="00EE4AE7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C9B0401" w14:textId="0BC8DD52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1F59267" w14:textId="33DF3F5F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4FE2C99" w14:textId="168EFC47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6019F61" w14:textId="0670DE54" w:rsidR="00C85D8A" w:rsidRPr="00C85D8A" w:rsidRDefault="007D5D4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374C361D" w14:textId="72AC23E0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1C4C357" w14:textId="50E93DDD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1715035741"/>
      <w:permEnd w:id="2070176937"/>
      <w:permEnd w:id="1694397450"/>
      <w:permEnd w:id="265237330"/>
      <w:permEnd w:id="1451629988"/>
      <w:permEnd w:id="1133841763"/>
      <w:permEnd w:id="637042580"/>
      <w:permEnd w:id="1807894585"/>
      <w:permEnd w:id="1170489489"/>
      <w:permEnd w:id="817382525"/>
      <w:tr w:rsidR="00C85D8A" w:rsidRPr="00C85D8A" w14:paraId="0D22F07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AF70F4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311E13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7FF9233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13C9C07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3DE95EE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CE9F32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7621B39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05F4CB2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1B2282B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15FC8CE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14B55FA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4C845A34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070EA6B" w14:textId="77777777" w:rsidR="00C85D8A" w:rsidRPr="00C85D8A" w:rsidRDefault="00C85D8A" w:rsidP="00C85D8A">
            <w:pPr>
              <w:jc w:val="center"/>
            </w:pPr>
            <w:permStart w:id="362688622" w:edGrp="everyone" w:colFirst="1" w:colLast="1"/>
            <w:permStart w:id="393151888" w:edGrp="everyone" w:colFirst="2" w:colLast="2"/>
            <w:permStart w:id="1138179394" w:edGrp="everyone" w:colFirst="3" w:colLast="3"/>
            <w:permStart w:id="1542341288" w:edGrp="everyone" w:colFirst="4" w:colLast="4"/>
            <w:permStart w:id="586905178" w:edGrp="everyone" w:colFirst="5" w:colLast="5"/>
            <w:permStart w:id="1405695221" w:edGrp="everyone" w:colFirst="6" w:colLast="6"/>
            <w:permStart w:id="256642378" w:edGrp="everyone" w:colFirst="7" w:colLast="7"/>
            <w:permStart w:id="389680355" w:edGrp="everyone" w:colFirst="8" w:colLast="8"/>
            <w:permStart w:id="589253310" w:edGrp="everyone" w:colFirst="9" w:colLast="9"/>
            <w:permStart w:id="100224704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6DDB9C6" w14:textId="1EF719EF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32CD5E5" w14:textId="08AAA6B7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A167A6C" w14:textId="15CA7980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B635EF9" w14:textId="13A3CDC3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E3F32D9" w14:textId="0E197667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98E981B" w14:textId="01E0089E" w:rsidR="00C85D8A" w:rsidRPr="00C85D8A" w:rsidRDefault="00DF039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E6E2597" w14:textId="3B0E3A0B" w:rsidR="00C85D8A" w:rsidRPr="00C85D8A" w:rsidRDefault="003643A8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2A4ED44" w14:textId="2BD57E81" w:rsidR="00C85D8A" w:rsidRPr="00C85D8A" w:rsidRDefault="003643A8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C2F3A9F" w14:textId="3862F1C8" w:rsidR="00C85D8A" w:rsidRPr="00C85D8A" w:rsidRDefault="003643A8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AE8B568" w14:textId="46E2541B" w:rsidR="00C85D8A" w:rsidRPr="00C85D8A" w:rsidRDefault="003643A8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permEnd w:id="362688622"/>
      <w:permEnd w:id="393151888"/>
      <w:permEnd w:id="1138179394"/>
      <w:permEnd w:id="1542341288"/>
      <w:permEnd w:id="586905178"/>
      <w:permEnd w:id="1405695221"/>
      <w:permEnd w:id="256642378"/>
      <w:permEnd w:id="389680355"/>
      <w:permEnd w:id="589253310"/>
      <w:permEnd w:id="1002247040"/>
      <w:tr w:rsidR="001D124B" w:rsidRPr="00C85D8A" w14:paraId="2B05034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7E23CB62" w14:textId="65A45CEA" w:rsidR="001D124B" w:rsidRPr="00C85D8A" w:rsidRDefault="001D124B" w:rsidP="00C85D8A">
            <w:pPr>
              <w:jc w:val="center"/>
            </w:pPr>
            <w:r w:rsidRPr="001D124B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3E3E6151" w14:textId="51646B91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680" w:type="dxa"/>
            <w:vAlign w:val="center"/>
          </w:tcPr>
          <w:p w14:paraId="7A283DDC" w14:textId="7A680AA3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680" w:type="dxa"/>
            <w:vAlign w:val="center"/>
          </w:tcPr>
          <w:p w14:paraId="74DA0E2A" w14:textId="6562DFB9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680" w:type="dxa"/>
            <w:vAlign w:val="center"/>
          </w:tcPr>
          <w:p w14:paraId="6C5E5B2A" w14:textId="7A15AE31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680" w:type="dxa"/>
            <w:vAlign w:val="center"/>
          </w:tcPr>
          <w:p w14:paraId="7ADC4879" w14:textId="22140F8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680" w:type="dxa"/>
            <w:vAlign w:val="center"/>
          </w:tcPr>
          <w:p w14:paraId="6FD551A6" w14:textId="25A6A51B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680" w:type="dxa"/>
            <w:vAlign w:val="center"/>
          </w:tcPr>
          <w:p w14:paraId="65AA4BB5" w14:textId="218B5709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680" w:type="dxa"/>
            <w:vAlign w:val="center"/>
          </w:tcPr>
          <w:p w14:paraId="51274914" w14:textId="26267F9C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680" w:type="dxa"/>
            <w:vAlign w:val="center"/>
          </w:tcPr>
          <w:p w14:paraId="6B2B5470" w14:textId="753366AD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680" w:type="dxa"/>
            <w:vAlign w:val="center"/>
          </w:tcPr>
          <w:p w14:paraId="78533429" w14:textId="5251A4BA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1D124B" w:rsidRPr="00C85D8A" w14:paraId="454E169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71E61AB" w14:textId="3B3546FA" w:rsidR="001D124B" w:rsidRPr="00C85D8A" w:rsidRDefault="001D124B" w:rsidP="00C85D8A">
            <w:pPr>
              <w:jc w:val="center"/>
            </w:pPr>
            <w:r w:rsidRPr="001D124B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4395C81E" w14:textId="73C17077" w:rsidR="001D124B" w:rsidRPr="00C85D8A" w:rsidRDefault="003643A8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42B0F6C" w14:textId="5F046B35" w:rsidR="001D124B" w:rsidRPr="00C85D8A" w:rsidRDefault="003643A8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2FB8AFB" w14:textId="4791B256" w:rsidR="001D124B" w:rsidRPr="00C85D8A" w:rsidRDefault="003643A8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670FBCD6" w14:textId="457AC460" w:rsidR="001D124B" w:rsidRPr="00C85D8A" w:rsidRDefault="003643A8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1CC4F08" w14:textId="0439DCD3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600D852" w14:textId="3AD93044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977A9A4" w14:textId="391D8196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EB3C921" w14:textId="3C012C03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237B494" w14:textId="140244BC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E177771" w14:textId="3613AB60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1D124B" w:rsidRPr="00C85D8A" w14:paraId="4CA82A05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7BB2C3CD" w14:textId="7405574A" w:rsidR="001D124B" w:rsidRPr="00C85D8A" w:rsidRDefault="001D124B" w:rsidP="00C85D8A">
            <w:pPr>
              <w:jc w:val="center"/>
            </w:pPr>
            <w:r w:rsidRPr="001D124B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40E79B9" w14:textId="481B6BDC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680" w:type="dxa"/>
            <w:vAlign w:val="center"/>
          </w:tcPr>
          <w:p w14:paraId="0A607791" w14:textId="79608EBD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680" w:type="dxa"/>
            <w:vAlign w:val="center"/>
          </w:tcPr>
          <w:p w14:paraId="31D7A27C" w14:textId="3206526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680" w:type="dxa"/>
            <w:vAlign w:val="center"/>
          </w:tcPr>
          <w:p w14:paraId="38813A5A" w14:textId="499C1B27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680" w:type="dxa"/>
            <w:vAlign w:val="center"/>
          </w:tcPr>
          <w:p w14:paraId="50A8573A" w14:textId="68B85067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680" w:type="dxa"/>
            <w:vAlign w:val="center"/>
          </w:tcPr>
          <w:p w14:paraId="65271F50" w14:textId="27E7F1E0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680" w:type="dxa"/>
            <w:vAlign w:val="center"/>
          </w:tcPr>
          <w:p w14:paraId="28E938B3" w14:textId="3EE329E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680" w:type="dxa"/>
            <w:vAlign w:val="center"/>
          </w:tcPr>
          <w:p w14:paraId="1630EF71" w14:textId="3A01C77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680" w:type="dxa"/>
            <w:vAlign w:val="center"/>
          </w:tcPr>
          <w:p w14:paraId="6E5E6F4E" w14:textId="5B0BAD5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680" w:type="dxa"/>
            <w:vAlign w:val="center"/>
          </w:tcPr>
          <w:p w14:paraId="37E0F873" w14:textId="7F1FEDC4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1D124B" w:rsidRPr="00C85D8A" w14:paraId="5C368B96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551E90B" w14:textId="33A804C4" w:rsidR="001D124B" w:rsidRPr="00C85D8A" w:rsidRDefault="001D124B" w:rsidP="00C85D8A">
            <w:pPr>
              <w:jc w:val="center"/>
            </w:pPr>
            <w:r w:rsidRPr="001D124B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42663B17" w14:textId="2BA25BDE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6F5B101" w14:textId="0EAB0CE6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A94506C" w14:textId="3A6D9E95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AB</w:t>
            </w:r>
          </w:p>
        </w:tc>
        <w:tc>
          <w:tcPr>
            <w:tcW w:w="680" w:type="dxa"/>
            <w:vAlign w:val="center"/>
          </w:tcPr>
          <w:p w14:paraId="26DE3001" w14:textId="1A697ED7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34E45814" w14:textId="5C33C73C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713B635" w14:textId="496F2D6D" w:rsidR="001D124B" w:rsidRPr="00C85D8A" w:rsidRDefault="002A12C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A41D8E9" w14:textId="63768950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B2B2B54" w14:textId="557EAFAE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229F055" w14:textId="78269C72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DF5DD45" w14:textId="258A74B8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DB</w:t>
            </w:r>
          </w:p>
        </w:tc>
      </w:tr>
      <w:tr w:rsidR="001D124B" w:rsidRPr="00C85D8A" w14:paraId="4B98CC3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6EC5D93" w14:textId="5EC6A6C6" w:rsidR="001D124B" w:rsidRPr="001D124B" w:rsidRDefault="001D124B" w:rsidP="00C85D8A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4CE9E7B" w14:textId="7FDE750C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680" w:type="dxa"/>
            <w:vAlign w:val="center"/>
          </w:tcPr>
          <w:p w14:paraId="05A29281" w14:textId="0FC6D433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680" w:type="dxa"/>
            <w:vAlign w:val="center"/>
          </w:tcPr>
          <w:p w14:paraId="48DB0CB8" w14:textId="50F8FA56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680" w:type="dxa"/>
            <w:vAlign w:val="center"/>
          </w:tcPr>
          <w:p w14:paraId="1683CEFB" w14:textId="2F214ED4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680" w:type="dxa"/>
            <w:vAlign w:val="center"/>
          </w:tcPr>
          <w:p w14:paraId="59A82862" w14:textId="622357C8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680" w:type="dxa"/>
            <w:vAlign w:val="center"/>
          </w:tcPr>
          <w:p w14:paraId="23221018" w14:textId="671301EC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680" w:type="dxa"/>
            <w:vAlign w:val="center"/>
          </w:tcPr>
          <w:p w14:paraId="6CD0300C" w14:textId="5AAD0F30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680" w:type="dxa"/>
            <w:vAlign w:val="center"/>
          </w:tcPr>
          <w:p w14:paraId="09D03991" w14:textId="161FAB7D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680" w:type="dxa"/>
            <w:vAlign w:val="center"/>
          </w:tcPr>
          <w:p w14:paraId="143D373C" w14:textId="75D06636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680" w:type="dxa"/>
            <w:vAlign w:val="center"/>
          </w:tcPr>
          <w:p w14:paraId="0B7CBE2F" w14:textId="06BDF72E" w:rsidR="001D124B" w:rsidRPr="00C85D8A" w:rsidRDefault="001D124B" w:rsidP="00C85D8A">
            <w:pPr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1D124B" w:rsidRPr="00C85D8A" w14:paraId="7EF5860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278163B" w14:textId="553B4AA7" w:rsidR="001D124B" w:rsidRPr="001D124B" w:rsidRDefault="001D124B" w:rsidP="00C85D8A">
            <w:pPr>
              <w:jc w:val="center"/>
            </w:pPr>
            <w:r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3F9919A" w14:textId="4BAC80A6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8539552" w14:textId="33D036EC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9942323" w14:textId="55D7D4AC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3314BFF8" w14:textId="5406BBA0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E156728" w14:textId="2158CD9B" w:rsidR="001D124B" w:rsidRPr="00C85D8A" w:rsidRDefault="00D073C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623501B" w14:textId="77777777" w:rsidR="001D124B" w:rsidRPr="00C85D8A" w:rsidRDefault="001D124B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3C50F33" w14:textId="77777777" w:rsidR="001D124B" w:rsidRPr="00C85D8A" w:rsidRDefault="001D124B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9E4E6E0" w14:textId="77777777" w:rsidR="001D124B" w:rsidRPr="00C85D8A" w:rsidRDefault="001D124B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D7A06ED" w14:textId="77777777" w:rsidR="001D124B" w:rsidRPr="00C85D8A" w:rsidRDefault="001D124B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D688CFD" w14:textId="77777777" w:rsidR="001D124B" w:rsidRPr="00C85D8A" w:rsidRDefault="001D124B" w:rsidP="00C85D8A">
            <w:pPr>
              <w:jc w:val="center"/>
            </w:pPr>
          </w:p>
        </w:tc>
      </w:tr>
    </w:tbl>
    <w:p w14:paraId="0C856DD0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24CA1B06" w14:textId="034632DA" w:rsidR="00C85D8A" w:rsidRDefault="00C85D8A" w:rsidP="00C85D8A">
      <w:pPr>
        <w:pStyle w:val="2"/>
        <w:spacing w:before="360" w:after="180"/>
        <w:ind w:left="562" w:hanging="562"/>
      </w:pPr>
      <w:bookmarkStart w:id="0" w:name="_Hlk193576139"/>
      <w:permStart w:id="1608086234" w:edGrp="everyone"/>
      <w:r>
        <w:rPr>
          <w:rFonts w:hint="eastAsia"/>
        </w:rPr>
        <w:t>第</w:t>
      </w:r>
      <w:r w:rsidR="001D124B">
        <w:rPr>
          <w:rFonts w:hint="eastAsia"/>
        </w:rPr>
        <w:t>1</w:t>
      </w:r>
      <w:r>
        <w:rPr>
          <w:rFonts w:hint="eastAsia"/>
        </w:rPr>
        <w:t>题</w:t>
      </w:r>
    </w:p>
    <w:p w14:paraId="787B83C7" w14:textId="15C00BCC" w:rsidR="00C85D8A" w:rsidRDefault="001D124B" w:rsidP="00596214">
      <w:pPr>
        <w:pStyle w:val="a0"/>
      </w:pPr>
      <w:r>
        <w:rPr>
          <w:rFonts w:hint="eastAsia"/>
        </w:rPr>
        <w:t>答：</w:t>
      </w:r>
      <w:r w:rsidR="00596214">
        <w:rPr>
          <w:rFonts w:hint="eastAsia"/>
        </w:rPr>
        <w:t>（</w:t>
      </w:r>
      <w:r w:rsidR="00596214">
        <w:rPr>
          <w:rFonts w:hint="eastAsia"/>
        </w:rPr>
        <w:t>1.</w:t>
      </w:r>
      <w:r w:rsidR="00596214">
        <w:rPr>
          <w:rFonts w:hint="eastAsia"/>
        </w:rPr>
        <w:t>）</w:t>
      </w:r>
      <w:r w:rsidR="00596214">
        <w:rPr>
          <w:rFonts w:hint="eastAsia"/>
        </w:rPr>
        <w:t>0.0.0.0</w:t>
      </w:r>
      <w:r w:rsidR="00596214">
        <w:rPr>
          <w:rFonts w:hint="eastAsia"/>
        </w:rPr>
        <w:t>本机</w:t>
      </w:r>
      <w:r w:rsidR="00D54A5A">
        <w:rPr>
          <w:rFonts w:hint="eastAsia"/>
        </w:rPr>
        <w:t>中所有</w:t>
      </w:r>
      <w:r w:rsidR="00D54A5A">
        <w:rPr>
          <w:rFonts w:hint="eastAsia"/>
        </w:rPr>
        <w:t>IPv4</w:t>
      </w:r>
      <w:r w:rsidR="00596214">
        <w:rPr>
          <w:rFonts w:hint="eastAsia"/>
        </w:rPr>
        <w:t>地址。</w:t>
      </w:r>
    </w:p>
    <w:p w14:paraId="1CD3359A" w14:textId="48C8C8ED" w:rsidR="00596214" w:rsidRDefault="00596214" w:rsidP="00596214">
      <w:pPr>
        <w:pStyle w:val="a0"/>
      </w:pPr>
      <w:r w:rsidRPr="00596214">
        <w:rPr>
          <w:rFonts w:hint="eastAsia"/>
        </w:rPr>
        <w:lastRenderedPageBreak/>
        <w:t>（</w:t>
      </w:r>
      <w:r>
        <w:rPr>
          <w:rFonts w:hint="eastAsia"/>
        </w:rPr>
        <w:t>2</w:t>
      </w:r>
      <w:r w:rsidRPr="00596214">
        <w:rPr>
          <w:rFonts w:hint="eastAsia"/>
        </w:rPr>
        <w:t>.</w:t>
      </w:r>
      <w:r w:rsidRPr="00596214">
        <w:rPr>
          <w:rFonts w:hint="eastAsia"/>
        </w:rPr>
        <w:t>）</w:t>
      </w:r>
      <w:r>
        <w:rPr>
          <w:rFonts w:hint="eastAsia"/>
        </w:rPr>
        <w:t>127</w:t>
      </w:r>
      <w:r w:rsidRPr="00596214">
        <w:rPr>
          <w:rFonts w:hint="eastAsia"/>
        </w:rPr>
        <w:t>.0.0.</w:t>
      </w:r>
      <w:r>
        <w:rPr>
          <w:rFonts w:hint="eastAsia"/>
        </w:rPr>
        <w:t>1-127.255.255.254</w:t>
      </w:r>
      <w:r w:rsidRPr="00596214">
        <w:t>被称为回环地址，主要用于本地主机的自我测试和通信</w:t>
      </w:r>
      <w:r>
        <w:rPr>
          <w:rFonts w:hint="eastAsia"/>
        </w:rPr>
        <w:t>。</w:t>
      </w:r>
    </w:p>
    <w:p w14:paraId="42B55BAC" w14:textId="0D75CA24" w:rsidR="00596214" w:rsidRDefault="00596214" w:rsidP="00596214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）</w:t>
      </w:r>
      <w:r w:rsidR="00D54A5A" w:rsidRPr="00D54A5A">
        <w:t>59.77.5.212</w:t>
      </w:r>
      <w:r w:rsidR="00D54A5A">
        <w:rPr>
          <w:rFonts w:hint="eastAsia"/>
        </w:rPr>
        <w:t>用于网络通信。</w:t>
      </w:r>
    </w:p>
    <w:bookmarkEnd w:id="0"/>
    <w:p w14:paraId="49D118D9" w14:textId="66BA4165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3D1E7161" w14:textId="2260FEF8" w:rsidR="00F16757" w:rsidRDefault="001D124B" w:rsidP="00F16757">
      <w:pPr>
        <w:pStyle w:val="a0"/>
      </w:pPr>
      <w:r>
        <w:rPr>
          <w:rFonts w:hint="eastAsia"/>
        </w:rPr>
        <w:t>答：</w:t>
      </w:r>
      <w:r w:rsidR="00F16757" w:rsidRPr="00F16757">
        <w:rPr>
          <w:rFonts w:hint="eastAsia"/>
        </w:rPr>
        <w:t>这</w:t>
      </w:r>
      <w:r w:rsidR="00F16757" w:rsidRPr="00F16757">
        <w:rPr>
          <w:rFonts w:hint="eastAsia"/>
        </w:rPr>
        <w:t xml:space="preserve"> 4 </w:t>
      </w:r>
      <w:r w:rsidR="00F16757" w:rsidRPr="00F16757">
        <w:rPr>
          <w:rFonts w:hint="eastAsia"/>
        </w:rPr>
        <w:t>个地址分别属于</w:t>
      </w:r>
      <w:r w:rsidR="00F16757" w:rsidRPr="00F16757">
        <w:rPr>
          <w:rFonts w:hint="eastAsia"/>
        </w:rPr>
        <w:t>2</w:t>
      </w:r>
      <w:r w:rsidR="00F16757" w:rsidRPr="00F16757">
        <w:rPr>
          <w:rFonts w:hint="eastAsia"/>
        </w:rPr>
        <w:t>个子网。属于同一个子网的是</w:t>
      </w:r>
      <w:r w:rsidR="00F16757" w:rsidRPr="00F16757">
        <w:rPr>
          <w:rFonts w:hint="eastAsia"/>
        </w:rPr>
        <w:t>192.168.224.1</w:t>
      </w:r>
      <w:r w:rsidR="00F16757" w:rsidRPr="00F16757">
        <w:rPr>
          <w:rFonts w:hint="eastAsia"/>
        </w:rPr>
        <w:t>和</w:t>
      </w:r>
      <w:r w:rsidR="00F16757" w:rsidRPr="00F16757">
        <w:rPr>
          <w:rFonts w:hint="eastAsia"/>
        </w:rPr>
        <w:t xml:space="preserve"> 192.168.223.255</w:t>
      </w:r>
      <w:r w:rsidR="00F16757">
        <w:rPr>
          <w:rFonts w:hint="eastAsia"/>
        </w:rPr>
        <w:t>。</w:t>
      </w:r>
      <w:r w:rsidR="00F16757">
        <w:t xml:space="preserve"> </w:t>
      </w:r>
    </w:p>
    <w:p w14:paraId="58A58529" w14:textId="3555D32F" w:rsidR="00F16757" w:rsidRDefault="00F16757" w:rsidP="00F16757">
      <w:pPr>
        <w:pStyle w:val="a0"/>
        <w:rPr>
          <w:rFonts w:hint="eastAsia"/>
        </w:rPr>
      </w:pPr>
      <w:r>
        <w:rPr>
          <w:rFonts w:hint="eastAsia"/>
        </w:rPr>
        <w:t>192.168.224.1</w:t>
      </w:r>
      <w:r>
        <w:rPr>
          <w:rFonts w:hint="eastAsia"/>
        </w:rPr>
        <w:t>：</w:t>
      </w:r>
      <w:r>
        <w:rPr>
          <w:rFonts w:hint="eastAsia"/>
        </w:rPr>
        <w:t>11100000</w:t>
      </w:r>
      <w:r>
        <w:rPr>
          <w:rFonts w:hint="eastAsia"/>
        </w:rPr>
        <w:t>，与子网掩码第三段</w:t>
      </w:r>
      <w:r>
        <w:rPr>
          <w:rFonts w:hint="eastAsia"/>
        </w:rPr>
        <w:t xml:space="preserve"> 11110000</w:t>
      </w:r>
      <w:r>
        <w:rPr>
          <w:rFonts w:hint="eastAsia"/>
        </w:rPr>
        <w:t>相与</w:t>
      </w:r>
      <w:r>
        <w:rPr>
          <w:rFonts w:hint="eastAsia"/>
        </w:rPr>
        <w:t>得到</w:t>
      </w:r>
      <w:r>
        <w:rPr>
          <w:rFonts w:hint="eastAsia"/>
        </w:rPr>
        <w:t xml:space="preserve"> 11100000</w:t>
      </w:r>
      <w:r>
        <w:rPr>
          <w:rFonts w:hint="eastAsia"/>
        </w:rPr>
        <w:t>：</w:t>
      </w:r>
      <w:r>
        <w:rPr>
          <w:rFonts w:hint="eastAsia"/>
        </w:rPr>
        <w:t>224</w:t>
      </w:r>
      <w:r>
        <w:rPr>
          <w:rFonts w:hint="eastAsia"/>
        </w:rPr>
        <w:t>，网络地址</w:t>
      </w:r>
      <w:r>
        <w:rPr>
          <w:rFonts w:hint="eastAsia"/>
        </w:rPr>
        <w:t>：</w:t>
      </w:r>
      <w:r>
        <w:rPr>
          <w:rFonts w:hint="eastAsia"/>
        </w:rPr>
        <w:t>192.168.224.0</w:t>
      </w:r>
      <w:r>
        <w:rPr>
          <w:rFonts w:hint="eastAsia"/>
        </w:rPr>
        <w:t>。</w:t>
      </w:r>
    </w:p>
    <w:p w14:paraId="60F25B59" w14:textId="537EAF61" w:rsidR="00F16757" w:rsidRDefault="00F16757" w:rsidP="00F16757">
      <w:pPr>
        <w:pStyle w:val="a0"/>
        <w:rPr>
          <w:rFonts w:hint="eastAsia"/>
        </w:rPr>
      </w:pPr>
      <w:r>
        <w:rPr>
          <w:rFonts w:hint="eastAsia"/>
        </w:rPr>
        <w:t>192.168.223.255</w:t>
      </w:r>
      <w:r>
        <w:rPr>
          <w:rFonts w:hint="eastAsia"/>
        </w:rPr>
        <w:t>：</w:t>
      </w:r>
      <w:r>
        <w:rPr>
          <w:rFonts w:hint="eastAsia"/>
        </w:rPr>
        <w:t>192.168.208.0</w:t>
      </w:r>
      <w:r>
        <w:rPr>
          <w:rFonts w:hint="eastAsia"/>
        </w:rPr>
        <w:t>。</w:t>
      </w:r>
    </w:p>
    <w:p w14:paraId="4CA73CEC" w14:textId="79A08546" w:rsidR="00F16757" w:rsidRDefault="00F16757" w:rsidP="00F16757">
      <w:pPr>
        <w:pStyle w:val="a0"/>
        <w:rPr>
          <w:rFonts w:hint="eastAsia"/>
        </w:rPr>
      </w:pPr>
      <w:bookmarkStart w:id="1" w:name="_Hlk193630206"/>
      <w:r>
        <w:rPr>
          <w:rFonts w:hint="eastAsia"/>
        </w:rPr>
        <w:t>192.168.232.25</w:t>
      </w:r>
      <w:bookmarkEnd w:id="1"/>
      <w:r>
        <w:rPr>
          <w:rFonts w:hint="eastAsia"/>
        </w:rPr>
        <w:t>：</w:t>
      </w:r>
      <w:r>
        <w:rPr>
          <w:rFonts w:hint="eastAsia"/>
        </w:rPr>
        <w:t>192.168.224.0</w:t>
      </w:r>
      <w:r>
        <w:rPr>
          <w:rFonts w:hint="eastAsia"/>
        </w:rPr>
        <w:t>。</w:t>
      </w:r>
    </w:p>
    <w:p w14:paraId="75B30A9B" w14:textId="29080A89" w:rsidR="001D124B" w:rsidRDefault="00F16757" w:rsidP="00F16757">
      <w:pPr>
        <w:pStyle w:val="a0"/>
      </w:pPr>
      <w:r>
        <w:rPr>
          <w:rFonts w:hint="eastAsia"/>
        </w:rPr>
        <w:t>192.168.216.5</w:t>
      </w:r>
      <w:r>
        <w:rPr>
          <w:rFonts w:hint="eastAsia"/>
        </w:rPr>
        <w:t>：</w:t>
      </w:r>
      <w:r>
        <w:rPr>
          <w:rFonts w:hint="eastAsia"/>
        </w:rPr>
        <w:t>192.168.208.0</w:t>
      </w:r>
      <w:r>
        <w:rPr>
          <w:rFonts w:hint="eastAsia"/>
        </w:rPr>
        <w:t>。</w:t>
      </w:r>
    </w:p>
    <w:p w14:paraId="504BBDB5" w14:textId="460D3B25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04B9B840" w14:textId="49D2CB78" w:rsidR="001D124B" w:rsidRDefault="001D124B" w:rsidP="00811FC7">
      <w:pPr>
        <w:pStyle w:val="a0"/>
      </w:pPr>
      <w:r>
        <w:rPr>
          <w:rFonts w:hint="eastAsia"/>
        </w:rPr>
        <w:t>答：</w:t>
      </w:r>
      <w:r w:rsidR="00811FC7">
        <w:rPr>
          <w:rFonts w:hint="eastAsia"/>
        </w:rPr>
        <w:t>可以出现在源地址的</w:t>
      </w:r>
      <w:r w:rsidR="00811FC7">
        <w:rPr>
          <w:rFonts w:hint="eastAsia"/>
        </w:rPr>
        <w:t>：</w:t>
      </w:r>
      <w:r w:rsidR="00811FC7">
        <w:rPr>
          <w:rFonts w:hint="eastAsia"/>
        </w:rPr>
        <w:t>公网</w:t>
      </w:r>
      <w:r w:rsidR="00811FC7">
        <w:rPr>
          <w:rFonts w:hint="eastAsia"/>
        </w:rPr>
        <w:t xml:space="preserve"> IP </w:t>
      </w:r>
      <w:r w:rsidR="00811FC7">
        <w:rPr>
          <w:rFonts w:hint="eastAsia"/>
        </w:rPr>
        <w:t>地址</w:t>
      </w:r>
      <w:r w:rsidR="00811FC7">
        <w:rPr>
          <w:rFonts w:hint="eastAsia"/>
        </w:rPr>
        <w:t>、</w:t>
      </w:r>
      <w:r w:rsidR="00811FC7">
        <w:rPr>
          <w:rFonts w:hint="eastAsia"/>
        </w:rPr>
        <w:t>私网</w:t>
      </w:r>
      <w:r w:rsidR="00811FC7">
        <w:rPr>
          <w:rFonts w:hint="eastAsia"/>
        </w:rPr>
        <w:t xml:space="preserve"> IP </w:t>
      </w:r>
      <w:r w:rsidR="00811FC7">
        <w:rPr>
          <w:rFonts w:hint="eastAsia"/>
        </w:rPr>
        <w:t>地址</w:t>
      </w:r>
      <w:r w:rsidR="00811FC7">
        <w:rPr>
          <w:rFonts w:hint="eastAsia"/>
        </w:rPr>
        <w:t>、</w:t>
      </w:r>
      <w:r w:rsidR="00811FC7">
        <w:rPr>
          <w:rFonts w:hint="eastAsia"/>
        </w:rPr>
        <w:t>环回地址</w:t>
      </w:r>
      <w:r w:rsidR="00811FC7">
        <w:rPr>
          <w:rFonts w:hint="eastAsia"/>
        </w:rPr>
        <w:t>。</w:t>
      </w:r>
    </w:p>
    <w:p w14:paraId="17827324" w14:textId="196FD479" w:rsidR="00811FC7" w:rsidRDefault="00811FC7" w:rsidP="00811FC7">
      <w:pPr>
        <w:pStyle w:val="a0"/>
        <w:rPr>
          <w:rFonts w:hint="eastAsia"/>
        </w:rPr>
      </w:pPr>
      <w:r>
        <w:rPr>
          <w:rFonts w:hint="eastAsia"/>
        </w:rPr>
        <w:t>可以出现在目的地址的</w:t>
      </w:r>
      <w:r>
        <w:rPr>
          <w:rFonts w:hint="eastAsia"/>
        </w:rPr>
        <w:t>：</w:t>
      </w:r>
      <w:r>
        <w:rPr>
          <w:rFonts w:hint="eastAsia"/>
        </w:rPr>
        <w:t>公网</w:t>
      </w:r>
      <w:r>
        <w:rPr>
          <w:rFonts w:hint="eastAsia"/>
        </w:rPr>
        <w:t xml:space="preserve"> IP </w:t>
      </w:r>
      <w:r>
        <w:rPr>
          <w:rFonts w:hint="eastAsia"/>
        </w:rPr>
        <w:t>地址</w:t>
      </w:r>
      <w:r>
        <w:rPr>
          <w:rFonts w:hint="eastAsia"/>
        </w:rPr>
        <w:t>、</w:t>
      </w:r>
      <w:r>
        <w:rPr>
          <w:rFonts w:hint="eastAsia"/>
        </w:rPr>
        <w:t>私网</w:t>
      </w:r>
      <w:r>
        <w:rPr>
          <w:rFonts w:hint="eastAsia"/>
        </w:rPr>
        <w:t xml:space="preserve"> IP </w:t>
      </w:r>
      <w:r>
        <w:rPr>
          <w:rFonts w:hint="eastAsia"/>
        </w:rPr>
        <w:t>地址</w:t>
      </w:r>
      <w:r>
        <w:rPr>
          <w:rFonts w:hint="eastAsia"/>
        </w:rPr>
        <w:t>、</w:t>
      </w:r>
      <w:r>
        <w:rPr>
          <w:rFonts w:hint="eastAsia"/>
        </w:rPr>
        <w:t>广播地址</w:t>
      </w:r>
      <w:r>
        <w:rPr>
          <w:rFonts w:hint="eastAsia"/>
        </w:rPr>
        <w:t>、</w:t>
      </w:r>
      <w:r>
        <w:rPr>
          <w:rFonts w:hint="eastAsia"/>
        </w:rPr>
        <w:t>组播地址</w:t>
      </w:r>
      <w:r>
        <w:rPr>
          <w:rFonts w:hint="eastAsia"/>
        </w:rPr>
        <w:t>。</w:t>
      </w:r>
    </w:p>
    <w:p w14:paraId="0344EE45" w14:textId="7720CF88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067577A1" w14:textId="4ED112DB" w:rsidR="001D124B" w:rsidRDefault="001D124B" w:rsidP="0083171B">
      <w:pPr>
        <w:pStyle w:val="a0"/>
      </w:pPr>
      <w:r>
        <w:rPr>
          <w:rFonts w:hint="eastAsia"/>
        </w:rPr>
        <w:t>答：</w:t>
      </w:r>
      <w:r w:rsidR="0083171B">
        <w:rPr>
          <w:rFonts w:hint="eastAsia"/>
        </w:rPr>
        <w:t>某</w:t>
      </w:r>
      <w:r w:rsidR="0083171B">
        <w:rPr>
          <w:rFonts w:hint="eastAsia"/>
        </w:rPr>
        <w:t xml:space="preserve"> IP </w:t>
      </w:r>
      <w:r w:rsidR="0083171B">
        <w:rPr>
          <w:rFonts w:hint="eastAsia"/>
        </w:rPr>
        <w:t>地址</w:t>
      </w:r>
      <w:r w:rsidR="0083171B">
        <w:rPr>
          <w:rFonts w:hint="eastAsia"/>
        </w:rPr>
        <w:t xml:space="preserve"> 61.116.7.131/26 </w:t>
      </w:r>
      <w:r w:rsidR="0083171B">
        <w:rPr>
          <w:rFonts w:hint="eastAsia"/>
        </w:rPr>
        <w:t>所在网络的广播地址是</w:t>
      </w:r>
      <w:r w:rsidR="0083171B">
        <w:rPr>
          <w:rFonts w:hint="eastAsia"/>
        </w:rPr>
        <w:t xml:space="preserve"> </w:t>
      </w:r>
      <w:r w:rsidR="0083171B">
        <w:rPr>
          <w:rFonts w:hint="eastAsia"/>
        </w:rPr>
        <w:t>（</w:t>
      </w:r>
      <w:r w:rsidR="0083171B" w:rsidRPr="0083171B">
        <w:t>61.116.7.191</w:t>
      </w:r>
      <w:r w:rsidR="0083171B">
        <w:rPr>
          <w:rFonts w:hint="eastAsia"/>
        </w:rPr>
        <w:t>）</w:t>
      </w:r>
      <w:r w:rsidR="0083171B">
        <w:rPr>
          <w:rFonts w:hint="eastAsia"/>
        </w:rPr>
        <w:t xml:space="preserve"> </w:t>
      </w:r>
      <w:r w:rsidR="0083171B">
        <w:rPr>
          <w:rFonts w:hint="eastAsia"/>
        </w:rPr>
        <w:t>，</w:t>
      </w:r>
      <w:r w:rsidR="0083171B">
        <w:rPr>
          <w:rFonts w:hint="eastAsia"/>
        </w:rPr>
        <w:t xml:space="preserve">CIDR </w:t>
      </w:r>
      <w:r w:rsidR="0083171B">
        <w:rPr>
          <w:rFonts w:hint="eastAsia"/>
        </w:rPr>
        <w:t>表示法</w:t>
      </w:r>
      <w:r w:rsidR="0083171B">
        <w:rPr>
          <w:rFonts w:hint="eastAsia"/>
        </w:rPr>
        <w:t>i</w:t>
      </w:r>
      <w:r w:rsidR="0083171B">
        <w:rPr>
          <w:rFonts w:hint="eastAsia"/>
        </w:rPr>
        <w:t xml:space="preserve">p/n </w:t>
      </w:r>
      <w:r w:rsidR="0083171B">
        <w:rPr>
          <w:rFonts w:hint="eastAsia"/>
        </w:rPr>
        <w:t>的网络掩码是</w:t>
      </w:r>
      <w:r w:rsidR="0083171B">
        <w:rPr>
          <w:rFonts w:hint="eastAsia"/>
        </w:rPr>
        <w:t xml:space="preserve"> </w:t>
      </w:r>
      <w:r w:rsidR="0083171B">
        <w:rPr>
          <w:rFonts w:hint="eastAsia"/>
        </w:rPr>
        <w:t>（</w:t>
      </w:r>
      <w:r w:rsidR="0083171B" w:rsidRPr="0083171B">
        <w:t>255.255.255.192</w:t>
      </w:r>
      <w:r w:rsidR="0083171B">
        <w:rPr>
          <w:rFonts w:hint="eastAsia"/>
        </w:rPr>
        <w:t>）</w:t>
      </w:r>
      <w:r w:rsidR="0083171B">
        <w:rPr>
          <w:rFonts w:hint="eastAsia"/>
        </w:rPr>
        <w:t xml:space="preserve"> </w:t>
      </w:r>
      <w:r w:rsidR="0083171B">
        <w:rPr>
          <w:rFonts w:hint="eastAsia"/>
        </w:rPr>
        <w:t>。</w:t>
      </w:r>
    </w:p>
    <w:p w14:paraId="4D805066" w14:textId="1A1B1AA2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1B46001D" w14:textId="77777777" w:rsidR="00316E71" w:rsidRDefault="001D124B" w:rsidP="00316E71">
      <w:pPr>
        <w:pStyle w:val="a0"/>
      </w:pPr>
      <w:r>
        <w:rPr>
          <w:rFonts w:hint="eastAsia"/>
        </w:rPr>
        <w:t>答：</w:t>
      </w:r>
    </w:p>
    <w:p w14:paraId="703BF346" w14:textId="430B8E7A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</w:rPr>
        <w:t>：</w:t>
      </w:r>
      <w:r>
        <w:rPr>
          <w:rFonts w:hint="eastAsia"/>
        </w:rPr>
        <w:t>指</w:t>
      </w:r>
      <w:r>
        <w:rPr>
          <w:rFonts w:hint="eastAsia"/>
        </w:rPr>
        <w:t>IP</w:t>
      </w:r>
      <w:r>
        <w:rPr>
          <w:rFonts w:hint="eastAsia"/>
        </w:rPr>
        <w:t>版本协议，如</w:t>
      </w:r>
      <w:r>
        <w:rPr>
          <w:rFonts w:hint="eastAsia"/>
        </w:rPr>
        <w:t>IPv4</w:t>
      </w:r>
      <w:r>
        <w:rPr>
          <w:rFonts w:hint="eastAsia"/>
        </w:rPr>
        <w:t>和</w:t>
      </w:r>
      <w:r>
        <w:rPr>
          <w:rFonts w:hint="eastAsia"/>
        </w:rPr>
        <w:t>IPv6</w:t>
      </w:r>
      <w:r>
        <w:rPr>
          <w:rFonts w:hint="eastAsia"/>
        </w:rPr>
        <w:t>。</w:t>
      </w:r>
    </w:p>
    <w:p w14:paraId="46F0B9EB" w14:textId="32956519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首部长度</w:t>
      </w:r>
      <w:r>
        <w:rPr>
          <w:rFonts w:hint="eastAsia"/>
        </w:rPr>
        <w:t>：</w:t>
      </w:r>
      <w:r>
        <w:rPr>
          <w:rFonts w:hint="eastAsia"/>
        </w:rPr>
        <w:t>指</w:t>
      </w:r>
      <w:r>
        <w:rPr>
          <w:rFonts w:hint="eastAsia"/>
        </w:rPr>
        <w:t>IP</w:t>
      </w:r>
      <w:r>
        <w:rPr>
          <w:rFonts w:hint="eastAsia"/>
        </w:rPr>
        <w:t>数据报的首部长度</w:t>
      </w:r>
      <w:r>
        <w:rPr>
          <w:rFonts w:hint="eastAsia"/>
        </w:rPr>
        <w:t>。</w:t>
      </w:r>
    </w:p>
    <w:p w14:paraId="1C193F05" w14:textId="6DB80404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服务类型</w:t>
      </w:r>
      <w:r>
        <w:rPr>
          <w:rFonts w:hint="eastAsia"/>
        </w:rPr>
        <w:t>：</w:t>
      </w:r>
      <w:r>
        <w:rPr>
          <w:rFonts w:hint="eastAsia"/>
        </w:rPr>
        <w:t>用来获得更好的服务。</w:t>
      </w:r>
    </w:p>
    <w:p w14:paraId="0FCCC139" w14:textId="52496665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总长度</w:t>
      </w:r>
      <w:r>
        <w:rPr>
          <w:rFonts w:hint="eastAsia"/>
        </w:rPr>
        <w:t>：</w:t>
      </w:r>
      <w:r>
        <w:rPr>
          <w:rFonts w:hint="eastAsia"/>
        </w:rPr>
        <w:t>指首部和数据之和的长度</w:t>
      </w:r>
      <w:r>
        <w:rPr>
          <w:rFonts w:hint="eastAsia"/>
        </w:rPr>
        <w:t>。</w:t>
      </w:r>
    </w:p>
    <w:p w14:paraId="3D1D4FCB" w14:textId="13A4A4AA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标识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软件在存储器中维持一个计数器，每产生一个数据报，计数器就加</w:t>
      </w:r>
      <w:r>
        <w:rPr>
          <w:rFonts w:hint="eastAsia"/>
        </w:rPr>
        <w:t>1</w:t>
      </w:r>
      <w:r>
        <w:rPr>
          <w:rFonts w:hint="eastAsia"/>
        </w:rPr>
        <w:t>，并将此值赋给标识字段。</w:t>
      </w:r>
    </w:p>
    <w:p w14:paraId="288AFF68" w14:textId="7B452693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标志</w:t>
      </w:r>
      <w:r>
        <w:rPr>
          <w:rFonts w:hint="eastAsia"/>
        </w:rPr>
        <w:t>：</w:t>
      </w:r>
      <w:r>
        <w:rPr>
          <w:rFonts w:hint="eastAsia"/>
        </w:rPr>
        <w:t>占</w:t>
      </w:r>
      <w:r>
        <w:rPr>
          <w:rFonts w:hint="eastAsia"/>
        </w:rPr>
        <w:t>3</w:t>
      </w:r>
      <w:r>
        <w:rPr>
          <w:rFonts w:hint="eastAsia"/>
        </w:rPr>
        <w:t>位，但只有</w:t>
      </w:r>
      <w:r>
        <w:rPr>
          <w:rFonts w:hint="eastAsia"/>
        </w:rPr>
        <w:t>2</w:t>
      </w:r>
      <w:r>
        <w:rPr>
          <w:rFonts w:hint="eastAsia"/>
        </w:rPr>
        <w:t>位有意义。</w:t>
      </w:r>
    </w:p>
    <w:p w14:paraId="79AD7D05" w14:textId="322A738A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片段偏移</w:t>
      </w:r>
      <w:r>
        <w:rPr>
          <w:rFonts w:hint="eastAsia"/>
        </w:rPr>
        <w:t>：</w:t>
      </w:r>
      <w:r>
        <w:rPr>
          <w:rFonts w:hint="eastAsia"/>
        </w:rPr>
        <w:t>较长的分组在分片后，某片在原分组中的相对位置。</w:t>
      </w:r>
    </w:p>
    <w:p w14:paraId="0FA23396" w14:textId="0CF773D0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生存时间</w:t>
      </w:r>
      <w:r>
        <w:rPr>
          <w:rFonts w:hint="eastAsia"/>
        </w:rPr>
        <w:t>：</w:t>
      </w:r>
      <w:r>
        <w:rPr>
          <w:rFonts w:hint="eastAsia"/>
        </w:rPr>
        <w:t>表明是数据报在网络中的寿命。</w:t>
      </w:r>
    </w:p>
    <w:p w14:paraId="308B1D4A" w14:textId="4918E633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协议</w:t>
      </w:r>
      <w:r>
        <w:rPr>
          <w:rFonts w:hint="eastAsia"/>
        </w:rPr>
        <w:t>：</w:t>
      </w:r>
      <w:r>
        <w:rPr>
          <w:rFonts w:hint="eastAsia"/>
        </w:rPr>
        <w:t>协议字段指出此数据报携带的数据是使用何种协议</w:t>
      </w:r>
      <w:r>
        <w:rPr>
          <w:rFonts w:hint="eastAsia"/>
        </w:rPr>
        <w:t>。</w:t>
      </w:r>
    </w:p>
    <w:p w14:paraId="63EF6DCE" w14:textId="080FC10D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首部效验和</w:t>
      </w:r>
      <w:r>
        <w:rPr>
          <w:rFonts w:hint="eastAsia"/>
        </w:rPr>
        <w:t>：</w:t>
      </w:r>
      <w:r>
        <w:rPr>
          <w:rFonts w:hint="eastAsia"/>
        </w:rPr>
        <w:t>这个字段只检验数据报的首部，但不包括数据部分。</w:t>
      </w:r>
    </w:p>
    <w:p w14:paraId="73547470" w14:textId="12E03671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源地址</w:t>
      </w:r>
      <w:r>
        <w:rPr>
          <w:rFonts w:hint="eastAsia"/>
        </w:rPr>
        <w:t>：</w:t>
      </w:r>
      <w:r>
        <w:rPr>
          <w:rFonts w:hint="eastAsia"/>
        </w:rPr>
        <w:t>发送方地址。</w:t>
      </w:r>
    </w:p>
    <w:p w14:paraId="0A03EF84" w14:textId="08EE4148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lastRenderedPageBreak/>
        <w:t>目的地址</w:t>
      </w:r>
      <w:r>
        <w:rPr>
          <w:rFonts w:hint="eastAsia"/>
        </w:rPr>
        <w:t>：</w:t>
      </w:r>
      <w:r>
        <w:rPr>
          <w:rFonts w:hint="eastAsia"/>
        </w:rPr>
        <w:t>接收方地址</w:t>
      </w:r>
      <w:r>
        <w:rPr>
          <w:rFonts w:hint="eastAsia"/>
        </w:rPr>
        <w:t>。</w:t>
      </w:r>
    </w:p>
    <w:p w14:paraId="5408541F" w14:textId="5BAADC1E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可选字段</w:t>
      </w:r>
      <w:r>
        <w:rPr>
          <w:rFonts w:hint="eastAsia"/>
        </w:rPr>
        <w:t>：</w:t>
      </w:r>
      <w:r>
        <w:rPr>
          <w:rFonts w:hint="eastAsia"/>
        </w:rPr>
        <w:t>用来支持排错、测量以及安全等措施。</w:t>
      </w:r>
    </w:p>
    <w:p w14:paraId="5E9019CD" w14:textId="079F6BA1" w:rsidR="00316E71" w:rsidRDefault="00316E71" w:rsidP="00316E71">
      <w:pPr>
        <w:pStyle w:val="a0"/>
        <w:rPr>
          <w:rFonts w:hint="eastAsia"/>
        </w:rPr>
      </w:pPr>
      <w:r>
        <w:rPr>
          <w:rFonts w:hint="eastAsia"/>
        </w:rPr>
        <w:t>填充字段</w:t>
      </w:r>
      <w:r>
        <w:rPr>
          <w:rFonts w:hint="eastAsia"/>
        </w:rPr>
        <w:t>：</w:t>
      </w:r>
      <w:r>
        <w:rPr>
          <w:rFonts w:hint="eastAsia"/>
        </w:rPr>
        <w:t>全填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31F6E6B" w14:textId="5D8AB3C3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32C626DC" w14:textId="77777777" w:rsidR="00F15B3F" w:rsidRDefault="00F15B3F" w:rsidP="001D124B">
      <w:pPr>
        <w:pStyle w:val="a0"/>
      </w:pPr>
      <w:r w:rsidRPr="00F15B3F">
        <w:rPr>
          <w:rFonts w:hint="eastAsia"/>
        </w:rPr>
        <w:t>答：</w:t>
      </w:r>
    </w:p>
    <w:p w14:paraId="6CC2F5D8" w14:textId="77777777" w:rsidR="00F15B3F" w:rsidRDefault="00F15B3F" w:rsidP="001D124B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</w:t>
      </w:r>
    </w:p>
    <w:p w14:paraId="57DBC8C0" w14:textId="12D411FE" w:rsidR="001D124B" w:rsidRDefault="00F15B3F" w:rsidP="001D124B">
      <w:pPr>
        <w:pStyle w:val="a0"/>
      </w:pPr>
      <w:r w:rsidRPr="00F15B3F">
        <w:rPr>
          <w:rFonts w:hint="eastAsia"/>
        </w:rPr>
        <w:t>对于有</w:t>
      </w:r>
      <w:r w:rsidRPr="00F15B3F">
        <w:t xml:space="preserve"> 30 </w:t>
      </w:r>
      <w:r w:rsidRPr="00F15B3F">
        <w:rPr>
          <w:rFonts w:hint="eastAsia"/>
        </w:rPr>
        <w:t>台机器的部门，</w:t>
      </w:r>
      <w:r w:rsidRPr="00F15B3F">
        <w:t xml:space="preserve"> 2</w:t>
      </w:r>
      <w:r w:rsidRPr="00F15B3F">
        <w:rPr>
          <w:vertAlign w:val="superscript"/>
        </w:rPr>
        <w:t>5</w:t>
      </w:r>
      <w:r w:rsidRPr="00F15B3F">
        <w:t>−2=30</w:t>
      </w:r>
      <w:r w:rsidRPr="00F15B3F">
        <w:rPr>
          <w:rFonts w:hint="eastAsia"/>
        </w:rPr>
        <w:t>。主机位数至少需要</w:t>
      </w:r>
      <w:r w:rsidRPr="00F15B3F">
        <w:t xml:space="preserve"> 5 </w:t>
      </w:r>
      <w:r w:rsidRPr="00F15B3F">
        <w:rPr>
          <w:rFonts w:hint="eastAsia"/>
        </w:rPr>
        <w:t>位，网络位数为</w:t>
      </w:r>
      <w:r w:rsidRPr="00F15B3F">
        <w:t xml:space="preserve"> 32−5=27 </w:t>
      </w:r>
      <w:r w:rsidRPr="00F15B3F">
        <w:rPr>
          <w:rFonts w:hint="eastAsia"/>
        </w:rPr>
        <w:t>位，子网掩码为</w:t>
      </w:r>
      <w:r w:rsidRPr="00F15B3F">
        <w:t xml:space="preserve"> 255.255.255.224</w:t>
      </w:r>
      <w:r w:rsidRPr="00F15B3F">
        <w:rPr>
          <w:rFonts w:hint="eastAsia"/>
        </w:rPr>
        <w:t>，用</w:t>
      </w:r>
      <w:r w:rsidRPr="00F15B3F">
        <w:t xml:space="preserve"> CIDR </w:t>
      </w:r>
      <w:r w:rsidRPr="00F15B3F">
        <w:rPr>
          <w:rFonts w:hint="eastAsia"/>
        </w:rPr>
        <w:t>表示法为</w:t>
      </w:r>
      <w:r w:rsidRPr="00F15B3F">
        <w:t xml:space="preserve"> /27</w:t>
      </w:r>
      <w:r w:rsidRPr="00F15B3F">
        <w:rPr>
          <w:rFonts w:hint="eastAsia"/>
        </w:rPr>
        <w:t>。</w:t>
      </w:r>
    </w:p>
    <w:p w14:paraId="65A95587" w14:textId="65D07422" w:rsidR="00F15B3F" w:rsidRDefault="00F15B3F" w:rsidP="00F15B3F">
      <w:pPr>
        <w:pStyle w:val="a0"/>
      </w:pPr>
      <w:r>
        <w:rPr>
          <w:rFonts w:hint="eastAsia"/>
        </w:rPr>
        <w:t>可用地址范围：</w:t>
      </w:r>
      <w:r>
        <w:t>210.34.0.1−210.34.0.30</w:t>
      </w:r>
      <w:r>
        <w:rPr>
          <w:rFonts w:hint="eastAsia"/>
        </w:rPr>
        <w:t>。</w:t>
      </w:r>
    </w:p>
    <w:p w14:paraId="5100E6DC" w14:textId="6AEB7410" w:rsidR="00F15B3F" w:rsidRDefault="00F15B3F" w:rsidP="00F15B3F">
      <w:pPr>
        <w:pStyle w:val="a0"/>
      </w:pPr>
      <w:r>
        <w:rPr>
          <w:rFonts w:hint="eastAsia"/>
        </w:rPr>
        <w:t>广播地址：</w:t>
      </w:r>
      <w:r>
        <w:t>210.34.0.31</w:t>
      </w:r>
      <w:r>
        <w:rPr>
          <w:rFonts w:hint="eastAsia"/>
        </w:rPr>
        <w:t>。</w:t>
      </w:r>
    </w:p>
    <w:p w14:paraId="44D5D7BA" w14:textId="7D92F8B9" w:rsidR="00F15B3F" w:rsidRDefault="00F15B3F" w:rsidP="00F15B3F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 xml:space="preserve">15 </w:t>
      </w:r>
      <w:r>
        <w:rPr>
          <w:rFonts w:hint="eastAsia"/>
        </w:rPr>
        <w:t>台机器：</w:t>
      </w:r>
    </w:p>
    <w:p w14:paraId="58801781" w14:textId="532C70AD" w:rsidR="00F15B3F" w:rsidRDefault="00F15B3F" w:rsidP="00F15B3F">
      <w:pPr>
        <w:pStyle w:val="a0"/>
      </w:pPr>
      <w:r>
        <w:rPr>
          <w:rFonts w:hint="eastAsia"/>
        </w:rPr>
        <w:t>网络地址：</w:t>
      </w:r>
      <w:r>
        <w:t>210.34.0.32/27</w:t>
      </w:r>
      <w:r>
        <w:rPr>
          <w:rFonts w:hint="eastAsia"/>
        </w:rPr>
        <w:t>。</w:t>
      </w:r>
    </w:p>
    <w:p w14:paraId="7755A0BA" w14:textId="19A7BDE3" w:rsidR="00F15B3F" w:rsidRDefault="00F15B3F" w:rsidP="00F15B3F">
      <w:pPr>
        <w:pStyle w:val="a0"/>
      </w:pPr>
      <w:r>
        <w:rPr>
          <w:rFonts w:hint="eastAsia"/>
        </w:rPr>
        <w:t>可用地址范围：</w:t>
      </w:r>
      <w:r>
        <w:t>210.34.0.33−210.34.0.62</w:t>
      </w:r>
      <w:r>
        <w:rPr>
          <w:rFonts w:hint="eastAsia"/>
        </w:rPr>
        <w:t>。</w:t>
      </w:r>
    </w:p>
    <w:p w14:paraId="755D2EA9" w14:textId="5BBE6FEB" w:rsidR="00F15B3F" w:rsidRDefault="00F15B3F" w:rsidP="00F15B3F">
      <w:pPr>
        <w:pStyle w:val="a0"/>
      </w:pPr>
      <w:r>
        <w:rPr>
          <w:rFonts w:hint="eastAsia"/>
        </w:rPr>
        <w:t>广播地址：</w:t>
      </w:r>
      <w:r>
        <w:t>210.34.0.63</w:t>
      </w:r>
      <w:r>
        <w:rPr>
          <w:rFonts w:hint="eastAsia"/>
        </w:rPr>
        <w:t>。</w:t>
      </w:r>
    </w:p>
    <w:p w14:paraId="26FEA1A6" w14:textId="5286C390" w:rsidR="00F15B3F" w:rsidRDefault="00F15B3F" w:rsidP="00F15B3F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）</w:t>
      </w:r>
      <w:r>
        <w:rPr>
          <w:rFonts w:hint="eastAsia"/>
        </w:rPr>
        <w:t xml:space="preserve">16 </w:t>
      </w:r>
      <w:r>
        <w:rPr>
          <w:rFonts w:hint="eastAsia"/>
        </w:rPr>
        <w:t>台机器：</w:t>
      </w:r>
    </w:p>
    <w:p w14:paraId="47274669" w14:textId="1B1C5A9C" w:rsidR="00F15B3F" w:rsidRDefault="00F15B3F" w:rsidP="00F15B3F">
      <w:pPr>
        <w:pStyle w:val="a0"/>
      </w:pPr>
      <w:r>
        <w:rPr>
          <w:rFonts w:hint="eastAsia"/>
        </w:rPr>
        <w:t>网络地址：</w:t>
      </w:r>
      <w:r>
        <w:t>210.34.0.64/27</w:t>
      </w:r>
      <w:r>
        <w:rPr>
          <w:rFonts w:hint="eastAsia"/>
        </w:rPr>
        <w:t>。</w:t>
      </w:r>
    </w:p>
    <w:p w14:paraId="4BC60EBB" w14:textId="160A6BD0" w:rsidR="00F15B3F" w:rsidRDefault="00F15B3F" w:rsidP="00F15B3F">
      <w:pPr>
        <w:pStyle w:val="a0"/>
      </w:pPr>
      <w:r>
        <w:rPr>
          <w:rFonts w:hint="eastAsia"/>
        </w:rPr>
        <w:t>可用地址范围：</w:t>
      </w:r>
      <w:r>
        <w:t>210.34.0.65−210.34.0.94</w:t>
      </w:r>
      <w:r>
        <w:rPr>
          <w:rFonts w:hint="eastAsia"/>
        </w:rPr>
        <w:t>。</w:t>
      </w:r>
    </w:p>
    <w:p w14:paraId="00FD443E" w14:textId="72CA9CB0" w:rsidR="00F15B3F" w:rsidRDefault="00F15B3F" w:rsidP="00F15B3F">
      <w:pPr>
        <w:pStyle w:val="a0"/>
      </w:pPr>
      <w:r>
        <w:rPr>
          <w:rFonts w:hint="eastAsia"/>
        </w:rPr>
        <w:lastRenderedPageBreak/>
        <w:t>广播地址：</w:t>
      </w:r>
      <w:r>
        <w:t>210.34.0.95</w:t>
      </w:r>
      <w:r>
        <w:rPr>
          <w:rFonts w:hint="eastAsia"/>
        </w:rPr>
        <w:t>。</w:t>
      </w:r>
    </w:p>
    <w:p w14:paraId="2C3787FD" w14:textId="794ACAED" w:rsidR="00F15B3F" w:rsidRDefault="00F15B3F" w:rsidP="00F15B3F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4.</w:t>
      </w:r>
      <w:r>
        <w:rPr>
          <w:rFonts w:hint="eastAsia"/>
        </w:rPr>
        <w:t>）</w:t>
      </w:r>
      <w:r>
        <w:rPr>
          <w:rFonts w:hint="eastAsia"/>
        </w:rPr>
        <w:t xml:space="preserve">2 </w:t>
      </w:r>
      <w:r>
        <w:rPr>
          <w:rFonts w:hint="eastAsia"/>
        </w:rPr>
        <w:t>台机器：</w:t>
      </w:r>
    </w:p>
    <w:p w14:paraId="71E50F0B" w14:textId="4C3AD24A" w:rsidR="00F15B3F" w:rsidRDefault="00F15B3F" w:rsidP="00F15B3F">
      <w:pPr>
        <w:pStyle w:val="a0"/>
      </w:pPr>
      <w:r>
        <w:rPr>
          <w:rFonts w:hint="eastAsia"/>
        </w:rPr>
        <w:t>网络地址：</w:t>
      </w:r>
      <w:r>
        <w:t>210.34.0.96/30</w:t>
      </w:r>
      <w:r>
        <w:rPr>
          <w:rFonts w:hint="eastAsia"/>
        </w:rPr>
        <w:t>。</w:t>
      </w:r>
    </w:p>
    <w:p w14:paraId="557DD0B4" w14:textId="07A22FA3" w:rsidR="00F15B3F" w:rsidRDefault="00F15B3F" w:rsidP="00F15B3F">
      <w:pPr>
        <w:pStyle w:val="a0"/>
      </w:pPr>
      <w:r>
        <w:rPr>
          <w:rFonts w:hint="eastAsia"/>
        </w:rPr>
        <w:t>可用地址范围：</w:t>
      </w:r>
      <w:r>
        <w:t>210.34.0.97−210.34.0.98</w:t>
      </w:r>
      <w:r>
        <w:rPr>
          <w:rFonts w:hint="eastAsia"/>
        </w:rPr>
        <w:t>。</w:t>
      </w:r>
    </w:p>
    <w:p w14:paraId="12F8D5B8" w14:textId="740A3004" w:rsidR="00F15B3F" w:rsidRPr="00F15B3F" w:rsidRDefault="00F15B3F" w:rsidP="00F15B3F">
      <w:pPr>
        <w:pStyle w:val="a0"/>
        <w:rPr>
          <w:rFonts w:hint="eastAsia"/>
        </w:rPr>
      </w:pPr>
      <w:r>
        <w:rPr>
          <w:rFonts w:hint="eastAsia"/>
        </w:rPr>
        <w:t>广播地址：</w:t>
      </w:r>
      <w:r>
        <w:t>210.34.0.99</w:t>
      </w:r>
      <w:r>
        <w:rPr>
          <w:rFonts w:hint="eastAsia"/>
        </w:rPr>
        <w:t>。</w:t>
      </w:r>
    </w:p>
    <w:p w14:paraId="438F85AC" w14:textId="1F25C2FF" w:rsidR="001D124B" w:rsidRDefault="001D124B" w:rsidP="001D124B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55A3196E" w14:textId="09ECBA13" w:rsidR="001D124B" w:rsidRDefault="001D124B" w:rsidP="001D124B">
      <w:pPr>
        <w:pStyle w:val="a0"/>
      </w:pPr>
      <w:r>
        <w:rPr>
          <w:rFonts w:hint="eastAsia"/>
        </w:rPr>
        <w:t>答：</w:t>
      </w:r>
    </w:p>
    <w:p w14:paraId="6214E06E" w14:textId="206845E0" w:rsidR="007855AD" w:rsidRDefault="007855AD" w:rsidP="00250514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</w:t>
      </w:r>
      <w:r w:rsidR="00250514" w:rsidRPr="00250514">
        <w:t>子网掩码的主机位每减少一位，子网数量就会翻倍，广播地址数量也会翻倍</w:t>
      </w:r>
      <w:r w:rsidR="00250514">
        <w:rPr>
          <w:rFonts w:hint="eastAsia"/>
        </w:rPr>
        <w:t>。</w:t>
      </w:r>
      <w:r w:rsidR="00250514">
        <w:rPr>
          <w:rFonts w:hint="eastAsia"/>
        </w:rPr>
        <w:t>最多可以借位</w:t>
      </w:r>
      <w:r w:rsidR="00250514">
        <w:rPr>
          <w:rFonts w:hint="eastAsia"/>
        </w:rPr>
        <w:t xml:space="preserve"> 8 </w:t>
      </w:r>
      <w:r w:rsidR="00250514">
        <w:rPr>
          <w:rFonts w:hint="eastAsia"/>
        </w:rPr>
        <w:t>位用于子网划分</w:t>
      </w:r>
      <w:r w:rsidR="00250514">
        <w:rPr>
          <w:rFonts w:hint="eastAsia"/>
        </w:rPr>
        <w:t>（</w:t>
      </w:r>
      <w:r w:rsidR="00250514">
        <w:rPr>
          <w:rFonts w:hint="eastAsia"/>
        </w:rPr>
        <w:t>从</w:t>
      </w:r>
      <w:r w:rsidR="00250514">
        <w:rPr>
          <w:rFonts w:hint="eastAsia"/>
        </w:rPr>
        <w:t xml:space="preserve"> / 24 </w:t>
      </w:r>
      <w:r w:rsidR="00250514">
        <w:rPr>
          <w:rFonts w:hint="eastAsia"/>
        </w:rPr>
        <w:t>到</w:t>
      </w:r>
      <w:r w:rsidR="00250514">
        <w:rPr>
          <w:rFonts w:hint="eastAsia"/>
        </w:rPr>
        <w:t xml:space="preserve"> / 32</w:t>
      </w:r>
      <w:r w:rsidR="00250514">
        <w:rPr>
          <w:rFonts w:hint="eastAsia"/>
        </w:rPr>
        <w:t>），所以广播地址数量最多为</w:t>
      </w:r>
      <w:r w:rsidR="00250514">
        <w:t>2</w:t>
      </w:r>
      <w:r w:rsidR="00250514" w:rsidRPr="00250514">
        <w:rPr>
          <w:vertAlign w:val="superscript"/>
        </w:rPr>
        <w:t>8</w:t>
      </w:r>
      <w:r w:rsidR="00250514">
        <w:t>=256</w:t>
      </w:r>
      <w:r w:rsidR="00250514">
        <w:rPr>
          <w:rFonts w:hint="eastAsia"/>
        </w:rPr>
        <w:t>个</w:t>
      </w:r>
      <w:r w:rsidR="00250514">
        <w:rPr>
          <w:rFonts w:hint="eastAsia"/>
        </w:rPr>
        <w:t>。</w:t>
      </w:r>
    </w:p>
    <w:p w14:paraId="2CEBCDC5" w14:textId="77777777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</w:t>
      </w:r>
      <w:r w:rsidRPr="00250514">
        <w:rPr>
          <w:rFonts w:hint="eastAsia"/>
        </w:rPr>
        <w:t>最小的广播地址是在子网掩码为</w:t>
      </w:r>
      <w:r w:rsidRPr="00250514">
        <w:rPr>
          <w:rFonts w:hint="eastAsia"/>
        </w:rPr>
        <w:t xml:space="preserve"> 255.255.255.128</w:t>
      </w:r>
      <w:r w:rsidRPr="00250514">
        <w:rPr>
          <w:rFonts w:hint="eastAsia"/>
        </w:rPr>
        <w:t>（</w:t>
      </w:r>
      <w:r w:rsidRPr="00250514">
        <w:rPr>
          <w:rFonts w:hint="eastAsia"/>
        </w:rPr>
        <w:t>/25</w:t>
      </w:r>
      <w:r w:rsidRPr="00250514">
        <w:rPr>
          <w:rFonts w:hint="eastAsia"/>
        </w:rPr>
        <w:t>）时的</w:t>
      </w:r>
      <w:r w:rsidRPr="00250514">
        <w:rPr>
          <w:rFonts w:hint="eastAsia"/>
        </w:rPr>
        <w:t xml:space="preserve"> 192.168.0.127</w:t>
      </w:r>
      <w:r w:rsidRPr="00250514">
        <w:rPr>
          <w:rFonts w:hint="eastAsia"/>
        </w:rPr>
        <w:t>。</w:t>
      </w:r>
      <w:r>
        <w:rPr>
          <w:rFonts w:hint="eastAsia"/>
        </w:rPr>
        <w:t>地址类型：广播地址。</w:t>
      </w:r>
    </w:p>
    <w:p w14:paraId="6D41D8ED" w14:textId="77777777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网络位数：</w:t>
      </w:r>
      <w:r>
        <w:rPr>
          <w:rFonts w:hint="eastAsia"/>
        </w:rPr>
        <w:t xml:space="preserve">25 </w:t>
      </w:r>
      <w:r>
        <w:rPr>
          <w:rFonts w:hint="eastAsia"/>
        </w:rPr>
        <w:t>位。</w:t>
      </w:r>
    </w:p>
    <w:p w14:paraId="122BFE8D" w14:textId="559A27CC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子网位数：</w:t>
      </w:r>
      <w:r>
        <w:rPr>
          <w:rFonts w:hint="eastAsia"/>
        </w:rPr>
        <w:t xml:space="preserve">1 </w:t>
      </w:r>
      <w:r>
        <w:rPr>
          <w:rFonts w:hint="eastAsia"/>
        </w:rPr>
        <w:t>位</w:t>
      </w:r>
      <w:r>
        <w:rPr>
          <w:rFonts w:hint="eastAsia"/>
        </w:rPr>
        <w:t>。</w:t>
      </w:r>
    </w:p>
    <w:p w14:paraId="3CD123D7" w14:textId="77777777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主机位数：</w:t>
      </w:r>
      <w:r>
        <w:rPr>
          <w:rFonts w:hint="eastAsia"/>
        </w:rPr>
        <w:t xml:space="preserve">7 </w:t>
      </w:r>
      <w:r>
        <w:rPr>
          <w:rFonts w:hint="eastAsia"/>
        </w:rPr>
        <w:t>位。</w:t>
      </w:r>
    </w:p>
    <w:p w14:paraId="3E58C6EC" w14:textId="77777777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子网掩码：</w:t>
      </w:r>
      <w:r>
        <w:rPr>
          <w:rFonts w:hint="eastAsia"/>
        </w:rPr>
        <w:t>255.255.255.128</w:t>
      </w:r>
      <w:r>
        <w:rPr>
          <w:rFonts w:hint="eastAsia"/>
        </w:rPr>
        <w:t>。</w:t>
      </w:r>
    </w:p>
    <w:p w14:paraId="095F7A5B" w14:textId="10253FFF" w:rsidR="00250514" w:rsidRDefault="00250514" w:rsidP="00250514">
      <w:pPr>
        <w:pStyle w:val="a0"/>
        <w:rPr>
          <w:rFonts w:hint="eastAsia"/>
        </w:rPr>
      </w:pPr>
      <w:r>
        <w:rPr>
          <w:rFonts w:hint="eastAsia"/>
        </w:rPr>
        <w:t>子网掩码支持的子网数量：</w:t>
      </w:r>
      <w:r>
        <w:t>2</w:t>
      </w:r>
      <w:r w:rsidRPr="00250514">
        <w:rPr>
          <w:vertAlign w:val="superscript"/>
        </w:rPr>
        <w:t>1</w:t>
      </w:r>
      <w:r>
        <w:t>=2</w:t>
      </w:r>
      <w:r>
        <w:rPr>
          <w:rFonts w:hint="eastAsia"/>
        </w:rPr>
        <w:t>个。</w:t>
      </w:r>
      <w:r>
        <w:rPr>
          <w:rFonts w:hint="eastAsia"/>
        </w:rPr>
        <w:t xml:space="preserve"> </w:t>
      </w:r>
    </w:p>
    <w:p w14:paraId="43FF9A0B" w14:textId="2E2D04FE" w:rsidR="00250514" w:rsidRPr="001D124B" w:rsidRDefault="00250514" w:rsidP="00250514">
      <w:pPr>
        <w:pStyle w:val="a0"/>
        <w:rPr>
          <w:rFonts w:hint="eastAsia"/>
        </w:rPr>
      </w:pPr>
      <w:r>
        <w:rPr>
          <w:rFonts w:hint="eastAsia"/>
        </w:rPr>
        <w:lastRenderedPageBreak/>
        <w:t>一个子网内的主机数量：</w:t>
      </w:r>
      <w:r>
        <w:t>2</w:t>
      </w:r>
      <w:r w:rsidRPr="00250514">
        <w:rPr>
          <w:vertAlign w:val="superscript"/>
        </w:rPr>
        <w:t>7</w:t>
      </w:r>
      <w:r>
        <w:t>−2=126</w:t>
      </w:r>
      <w:r>
        <w:rPr>
          <w:rFonts w:hint="eastAsia"/>
        </w:rPr>
        <w:t>台</w:t>
      </w:r>
      <w:r>
        <w:rPr>
          <w:rFonts w:hint="eastAsia"/>
        </w:rPr>
        <w:t>。</w:t>
      </w:r>
    </w:p>
    <w:permEnd w:id="1608086234"/>
    <w:p w14:paraId="357B57E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7E77D33" w14:textId="7258A194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774476686" w:edGrp="everyone"/>
      <w:r>
        <w:rPr>
          <w:rFonts w:hint="eastAsia"/>
        </w:rPr>
        <w:t>h</w:t>
      </w:r>
      <w:r>
        <w:t>ttps://www.gitee.com/xxx/xxx</w:t>
      </w:r>
      <w:permEnd w:id="1774476686"/>
      <w:r>
        <w:rPr>
          <w:rFonts w:hint="eastAsia"/>
        </w:rPr>
        <w:t>。</w:t>
      </w:r>
      <w:permStart w:id="1624326283" w:edGrp="everyone"/>
      <w:r w:rsidR="001D124B">
        <w:rPr>
          <w:rFonts w:hint="eastAsia"/>
        </w:rPr>
        <w:t>无</w:t>
      </w:r>
    </w:p>
    <w:permEnd w:id="1624326283"/>
    <w:p w14:paraId="66BAF048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A295" w14:textId="77777777" w:rsidR="00A80A59" w:rsidRDefault="00A80A59" w:rsidP="00B65163">
      <w:r>
        <w:separator/>
      </w:r>
    </w:p>
  </w:endnote>
  <w:endnote w:type="continuationSeparator" w:id="0">
    <w:p w14:paraId="1775C0E0" w14:textId="77777777" w:rsidR="00A80A59" w:rsidRDefault="00A80A59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FDA7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1A90F" w14:textId="77777777" w:rsidR="00A80A59" w:rsidRDefault="00A80A59" w:rsidP="00B65163">
      <w:r>
        <w:separator/>
      </w:r>
    </w:p>
  </w:footnote>
  <w:footnote w:type="continuationSeparator" w:id="0">
    <w:p w14:paraId="45EDAD77" w14:textId="77777777" w:rsidR="00A80A59" w:rsidRDefault="00A80A59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92C3E" w14:textId="77777777" w:rsidR="009851B4" w:rsidRDefault="00000000">
    <w:pPr>
      <w:pStyle w:val="a4"/>
    </w:pPr>
    <w:r>
      <w:rPr>
        <w:noProof/>
      </w:rPr>
      <w:pict w14:anchorId="437DC5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13A4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114D27" wp14:editId="71C9A635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92004B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114D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5B92004B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FA45AC" wp14:editId="1F4FD298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CDEDCD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FA45AC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6CDEDCD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44ED567" wp14:editId="6F5DB57E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AE25" w14:textId="77777777" w:rsidR="009851B4" w:rsidRDefault="00000000">
    <w:pPr>
      <w:pStyle w:val="a4"/>
    </w:pPr>
    <w:r>
      <w:rPr>
        <w:noProof/>
      </w:rPr>
      <w:pict w14:anchorId="7908A4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2D234BE"/>
    <w:multiLevelType w:val="multilevel"/>
    <w:tmpl w:val="4D6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9"/>
  </w:num>
  <w:num w:numId="2" w16cid:durableId="1959292476">
    <w:abstractNumId w:val="11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8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10"/>
  </w:num>
  <w:num w:numId="10" w16cid:durableId="540214028">
    <w:abstractNumId w:val="4"/>
  </w:num>
  <w:num w:numId="11" w16cid:durableId="850339802">
    <w:abstractNumId w:val="6"/>
  </w:num>
  <w:num w:numId="12" w16cid:durableId="1591991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bordersDoNotSurroundHeader/>
  <w:bordersDoNotSurroundFooter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A3"/>
    <w:rsid w:val="00027EC4"/>
    <w:rsid w:val="0004581E"/>
    <w:rsid w:val="0007526B"/>
    <w:rsid w:val="000A0703"/>
    <w:rsid w:val="000E5427"/>
    <w:rsid w:val="00144897"/>
    <w:rsid w:val="00172F78"/>
    <w:rsid w:val="001D124B"/>
    <w:rsid w:val="001E3AE3"/>
    <w:rsid w:val="00250514"/>
    <w:rsid w:val="002805C8"/>
    <w:rsid w:val="002A12CD"/>
    <w:rsid w:val="00316E71"/>
    <w:rsid w:val="003219C5"/>
    <w:rsid w:val="003643A8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96214"/>
    <w:rsid w:val="005A1469"/>
    <w:rsid w:val="005A6E2E"/>
    <w:rsid w:val="00643C85"/>
    <w:rsid w:val="00652A6D"/>
    <w:rsid w:val="0066655B"/>
    <w:rsid w:val="006855EE"/>
    <w:rsid w:val="00743B9C"/>
    <w:rsid w:val="00761521"/>
    <w:rsid w:val="007855AD"/>
    <w:rsid w:val="007D5D4D"/>
    <w:rsid w:val="00811FC7"/>
    <w:rsid w:val="0083171B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53855"/>
    <w:rsid w:val="00A7454F"/>
    <w:rsid w:val="00A80A59"/>
    <w:rsid w:val="00A90C69"/>
    <w:rsid w:val="00AB3660"/>
    <w:rsid w:val="00AB78A4"/>
    <w:rsid w:val="00AC01F7"/>
    <w:rsid w:val="00AE0380"/>
    <w:rsid w:val="00AF50C8"/>
    <w:rsid w:val="00B517CA"/>
    <w:rsid w:val="00B65163"/>
    <w:rsid w:val="00B65504"/>
    <w:rsid w:val="00B851A3"/>
    <w:rsid w:val="00C036DD"/>
    <w:rsid w:val="00C85D8A"/>
    <w:rsid w:val="00D056BF"/>
    <w:rsid w:val="00D073C0"/>
    <w:rsid w:val="00D26425"/>
    <w:rsid w:val="00D35483"/>
    <w:rsid w:val="00D37C0D"/>
    <w:rsid w:val="00D54A5A"/>
    <w:rsid w:val="00D91F73"/>
    <w:rsid w:val="00DA5F1C"/>
    <w:rsid w:val="00DC1CE4"/>
    <w:rsid w:val="00DF0394"/>
    <w:rsid w:val="00E1396A"/>
    <w:rsid w:val="00E80092"/>
    <w:rsid w:val="00EE4AE7"/>
    <w:rsid w:val="00F15B3F"/>
    <w:rsid w:val="00F16757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17083"/>
  <w15:chartTrackingRefBased/>
  <w15:docId w15:val="{8EBD6AF3-8391-49BD-934C-BA60E9CC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208</TotalTime>
  <Pages>6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10</cp:revision>
  <cp:lastPrinted>2022-09-05T05:36:00Z</cp:lastPrinted>
  <dcterms:created xsi:type="dcterms:W3CDTF">2025-03-22T14:39:00Z</dcterms:created>
  <dcterms:modified xsi:type="dcterms:W3CDTF">2025-03-23T06:34:00Z</dcterms:modified>
</cp:coreProperties>
</file>