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7A06" w14:textId="7C4635E1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1625426522" w:edGrp="everyone"/>
      <w:r w:rsidR="00B201F2">
        <w:rPr>
          <w:rFonts w:hint="eastAsia"/>
          <w:u w:val="single"/>
        </w:rPr>
        <w:t>3</w:t>
      </w:r>
      <w:permEnd w:id="1625426522"/>
      <w:r w:rsidRPr="00C85D8A">
        <w:rPr>
          <w:rFonts w:hint="eastAsia"/>
          <w:u w:val="single"/>
        </w:rPr>
        <w:t xml:space="preserve">课　</w:t>
      </w:r>
      <w:permStart w:id="954011056" w:edGrp="everyone"/>
      <w:r w:rsidR="00B201F2">
        <w:rPr>
          <w:rFonts w:hint="eastAsia"/>
          <w:u w:val="single"/>
        </w:rPr>
        <w:t>远距离通信</w:t>
      </w:r>
      <w:permEnd w:id="954011056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178821C2" w14:textId="75486716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1528840348" w:edGrp="everyone"/>
      <w:r w:rsidR="00B201F2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1528840348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265041680" w:edGrp="everyone"/>
      <w:r w:rsidR="00B201F2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265041680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934505089" w:edGrp="everyone"/>
      <w:r w:rsidR="00B201F2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1934505089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5C83C054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45"/>
        <w:gridCol w:w="677"/>
        <w:gridCol w:w="677"/>
        <w:gridCol w:w="677"/>
        <w:gridCol w:w="677"/>
        <w:gridCol w:w="677"/>
        <w:gridCol w:w="677"/>
        <w:gridCol w:w="710"/>
        <w:gridCol w:w="678"/>
        <w:gridCol w:w="678"/>
        <w:gridCol w:w="677"/>
      </w:tblGrid>
      <w:tr w:rsidR="00C85D8A" w:rsidRPr="00C85D8A" w14:paraId="16E48376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57640D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64A2484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40BBB34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7BD931F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565F7B2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28050CB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64C6B2F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35CD3ED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1DF0C16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3837891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4592416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123E8B8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793F452" w14:textId="77777777" w:rsidR="00C85D8A" w:rsidRPr="00C85D8A" w:rsidRDefault="00C85D8A" w:rsidP="00C85D8A">
            <w:pPr>
              <w:jc w:val="center"/>
            </w:pPr>
            <w:permStart w:id="1169965328" w:edGrp="everyone" w:colFirst="1" w:colLast="1"/>
            <w:permStart w:id="1374515539" w:edGrp="everyone" w:colFirst="2" w:colLast="2"/>
            <w:permStart w:id="1867001287" w:edGrp="everyone" w:colFirst="3" w:colLast="3"/>
            <w:permStart w:id="1824548189" w:edGrp="everyone" w:colFirst="4" w:colLast="4"/>
            <w:permStart w:id="2092189993" w:edGrp="everyone" w:colFirst="5" w:colLast="5"/>
            <w:permStart w:id="893405626" w:edGrp="everyone" w:colFirst="6" w:colLast="6"/>
            <w:permStart w:id="641606768" w:edGrp="everyone" w:colFirst="7" w:colLast="7"/>
            <w:permStart w:id="1082807346" w:edGrp="everyone" w:colFirst="8" w:colLast="8"/>
            <w:permStart w:id="382673061" w:edGrp="everyone" w:colFirst="9" w:colLast="9"/>
            <w:permStart w:id="651182164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6210DF4E" w14:textId="19D96E5D" w:rsidR="00C85D8A" w:rsidRPr="00C85D8A" w:rsidRDefault="00835E39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3C53944B" w14:textId="456BB296" w:rsidR="00C85D8A" w:rsidRPr="00C85D8A" w:rsidRDefault="00835E39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D6CDCBB" w14:textId="4FAF054D" w:rsidR="00C85D8A" w:rsidRPr="00C85D8A" w:rsidRDefault="00835E39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045CE9D3" w14:textId="55831C3F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B82E8BD" w14:textId="21DF7FB8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6827977D" w14:textId="16337FBA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1EB87ED" w14:textId="50B7B9CB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53CA700E" w14:textId="335F7591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1839A493" w14:textId="702E06D4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66B6CEC" w14:textId="30C8D3F9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permEnd w:id="1169965328"/>
      <w:permEnd w:id="1374515539"/>
      <w:permEnd w:id="1867001287"/>
      <w:permEnd w:id="1824548189"/>
      <w:permEnd w:id="2092189993"/>
      <w:permEnd w:id="893405626"/>
      <w:permEnd w:id="641606768"/>
      <w:permEnd w:id="1082807346"/>
      <w:permEnd w:id="382673061"/>
      <w:permEnd w:id="651182164"/>
      <w:tr w:rsidR="00C85D8A" w:rsidRPr="00C85D8A" w14:paraId="5F094DCD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47C76C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35E50F2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2F84004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760A54F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056B618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0389360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41E9CCE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4165D1F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7A35D99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7EE920F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50A1821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3C9B9A83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2FAA551" w14:textId="77777777" w:rsidR="00C85D8A" w:rsidRPr="00C85D8A" w:rsidRDefault="00C85D8A" w:rsidP="00C85D8A">
            <w:pPr>
              <w:jc w:val="center"/>
            </w:pPr>
            <w:permStart w:id="581773348" w:edGrp="everyone" w:colFirst="1" w:colLast="1"/>
            <w:permStart w:id="488374352" w:edGrp="everyone" w:colFirst="2" w:colLast="2"/>
            <w:permStart w:id="362545882" w:edGrp="everyone" w:colFirst="3" w:colLast="3"/>
            <w:permStart w:id="426125728" w:edGrp="everyone" w:colFirst="4" w:colLast="4"/>
            <w:permStart w:id="1552417069" w:edGrp="everyone" w:colFirst="5" w:colLast="5"/>
            <w:permStart w:id="893453536" w:edGrp="everyone" w:colFirst="6" w:colLast="6"/>
            <w:permStart w:id="1915629787" w:edGrp="everyone" w:colFirst="7" w:colLast="7"/>
            <w:permStart w:id="1554977124" w:edGrp="everyone" w:colFirst="8" w:colLast="8"/>
            <w:permStart w:id="174719169" w:edGrp="everyone" w:colFirst="9" w:colLast="9"/>
            <w:permStart w:id="976044824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64A4C0DB" w14:textId="2378D319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1F8786C0" w14:textId="6D471F2D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2D494187" w14:textId="5C83EAEC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6E63A059" w14:textId="4BD83707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F0B5B08" w14:textId="40C3D279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1B046E7" w14:textId="336E3803" w:rsidR="00C85D8A" w:rsidRPr="00C85D8A" w:rsidRDefault="0043146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129CF5A5" w14:textId="36265347" w:rsidR="00C85D8A" w:rsidRPr="00C85D8A" w:rsidRDefault="0043146D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CAB</w:t>
            </w:r>
          </w:p>
        </w:tc>
        <w:tc>
          <w:tcPr>
            <w:tcW w:w="680" w:type="dxa"/>
            <w:vAlign w:val="center"/>
          </w:tcPr>
          <w:p w14:paraId="2A8879CF" w14:textId="28DC4C15" w:rsidR="00C85D8A" w:rsidRPr="00C85D8A" w:rsidRDefault="0043146D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AD</w:t>
            </w:r>
          </w:p>
        </w:tc>
        <w:tc>
          <w:tcPr>
            <w:tcW w:w="680" w:type="dxa"/>
            <w:vAlign w:val="center"/>
          </w:tcPr>
          <w:p w14:paraId="50B5BCE2" w14:textId="38475108" w:rsidR="00C85D8A" w:rsidRPr="00C85D8A" w:rsidRDefault="0043146D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</w:t>
            </w:r>
          </w:p>
        </w:tc>
        <w:tc>
          <w:tcPr>
            <w:tcW w:w="680" w:type="dxa"/>
            <w:vAlign w:val="center"/>
          </w:tcPr>
          <w:p w14:paraId="671C1D44" w14:textId="77777777" w:rsidR="00C85D8A" w:rsidRPr="00C85D8A" w:rsidRDefault="00C85D8A" w:rsidP="00C85D8A">
            <w:pPr>
              <w:jc w:val="center"/>
            </w:pPr>
          </w:p>
        </w:tc>
      </w:tr>
    </w:tbl>
    <w:permEnd w:id="581773348"/>
    <w:permEnd w:id="488374352"/>
    <w:permEnd w:id="362545882"/>
    <w:permEnd w:id="426125728"/>
    <w:permEnd w:id="1552417069"/>
    <w:permEnd w:id="893453536"/>
    <w:permEnd w:id="1915629787"/>
    <w:permEnd w:id="1554977124"/>
    <w:permEnd w:id="174719169"/>
    <w:permEnd w:id="976044824"/>
    <w:p w14:paraId="38836124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62C5D82C" w14:textId="327B79E2" w:rsidR="00C85D8A" w:rsidRDefault="00C85D8A" w:rsidP="00C85D8A">
      <w:pPr>
        <w:pStyle w:val="2"/>
        <w:spacing w:before="360" w:after="180"/>
        <w:ind w:left="562" w:hanging="562"/>
      </w:pPr>
      <w:permStart w:id="203952779" w:edGrp="everyone"/>
      <w:r>
        <w:rPr>
          <w:rFonts w:hint="eastAsia"/>
        </w:rPr>
        <w:t>第</w:t>
      </w:r>
      <w:r w:rsidR="00A422C6">
        <w:rPr>
          <w:rFonts w:hint="eastAsia"/>
        </w:rPr>
        <w:t>1</w:t>
      </w:r>
      <w:r>
        <w:rPr>
          <w:rFonts w:hint="eastAsia"/>
        </w:rPr>
        <w:t>题</w:t>
      </w:r>
    </w:p>
    <w:p w14:paraId="702378B1" w14:textId="57DDF922" w:rsidR="00A422C6" w:rsidRDefault="00A422C6" w:rsidP="00A422C6">
      <w:pPr>
        <w:pStyle w:val="a0"/>
      </w:pPr>
      <w:r>
        <w:rPr>
          <w:rFonts w:hint="eastAsia"/>
        </w:rPr>
        <w:t>答：调制是用基带信号去控制载波信号的某个或几个参量的变化，将信息荷载在其上形成已调信号，从而适宜在信道中传输。</w:t>
      </w:r>
    </w:p>
    <w:p w14:paraId="1BD9FF69" w14:textId="77777777" w:rsidR="00A422C6" w:rsidRDefault="00A422C6" w:rsidP="00A422C6">
      <w:pPr>
        <w:pStyle w:val="a0"/>
      </w:pPr>
      <w:r>
        <w:rPr>
          <w:rFonts w:hint="eastAsia"/>
        </w:rPr>
        <w:t>解调是在接收端将已调信号恢复成原始基带信号的过程，它是调制的逆过程。</w:t>
      </w:r>
    </w:p>
    <w:p w14:paraId="5B02ED7E" w14:textId="15282235" w:rsidR="00C85D8A" w:rsidRDefault="00A422C6" w:rsidP="00A422C6">
      <w:pPr>
        <w:pStyle w:val="a0"/>
      </w:pPr>
      <w:r>
        <w:rPr>
          <w:rFonts w:hint="eastAsia"/>
        </w:rPr>
        <w:t>调制技术包括调幅、调频与调相。解调技术包括解调幅、解调频与解相位移动调制。</w:t>
      </w:r>
    </w:p>
    <w:p w14:paraId="63A60FCF" w14:textId="441AA100" w:rsidR="00A422C6" w:rsidRDefault="00A422C6" w:rsidP="00A422C6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74B96392" w14:textId="7891166E" w:rsidR="00A422C6" w:rsidRDefault="00B34D10" w:rsidP="00A422C6">
      <w:pPr>
        <w:pStyle w:val="a0"/>
      </w:pPr>
      <w:r>
        <w:rPr>
          <w:rFonts w:hint="eastAsia"/>
        </w:rPr>
        <w:t>答：（</w:t>
      </w:r>
      <w:r>
        <w:rPr>
          <w:rFonts w:hint="eastAsia"/>
        </w:rPr>
        <w:t>1.</w:t>
      </w:r>
      <w:r>
        <w:rPr>
          <w:rFonts w:hint="eastAsia"/>
        </w:rPr>
        <w:t>）</w:t>
      </w:r>
      <w:r w:rsidRPr="00B34D10">
        <w:rPr>
          <w:rFonts w:hint="eastAsia"/>
        </w:rPr>
        <w:t>时分复用，频分复用，波分复用，码分复用</w:t>
      </w:r>
      <w:r>
        <w:rPr>
          <w:rFonts w:hint="eastAsia"/>
        </w:rPr>
        <w:t>。</w:t>
      </w:r>
    </w:p>
    <w:p w14:paraId="40F8A2DD" w14:textId="51A9732A" w:rsidR="00B34D10" w:rsidRDefault="00B34D10" w:rsidP="00B34D10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）</w:t>
      </w:r>
      <w:r>
        <w:rPr>
          <w:rFonts w:hint="eastAsia"/>
        </w:rPr>
        <w:t>频分复用不是只能配合载波调频使用，它可以与多种调制方式配合，</w:t>
      </w:r>
      <w:r>
        <w:rPr>
          <w:rFonts w:hint="eastAsia"/>
        </w:rPr>
        <w:t>如：</w:t>
      </w:r>
      <w:r>
        <w:rPr>
          <w:rFonts w:hint="eastAsia"/>
        </w:rPr>
        <w:t xml:space="preserve"> </w:t>
      </w:r>
    </w:p>
    <w:p w14:paraId="034012B4" w14:textId="3863F98D" w:rsidR="00B34D10" w:rsidRPr="0025514C" w:rsidRDefault="00B34D10" w:rsidP="00B34D10">
      <w:pPr>
        <w:pStyle w:val="a0"/>
        <w:rPr>
          <w:rFonts w:hint="eastAsia"/>
        </w:rPr>
      </w:pPr>
      <w:r>
        <w:rPr>
          <w:rFonts w:hint="eastAsia"/>
        </w:rPr>
        <w:t>调幅</w:t>
      </w:r>
      <w:r>
        <w:rPr>
          <w:rFonts w:hint="eastAsia"/>
        </w:rPr>
        <w:t>、</w:t>
      </w:r>
      <w:r>
        <w:rPr>
          <w:rFonts w:hint="eastAsia"/>
        </w:rPr>
        <w:t>移频键控</w:t>
      </w:r>
      <w:r>
        <w:rPr>
          <w:rFonts w:hint="eastAsia"/>
        </w:rPr>
        <w:t>、</w:t>
      </w:r>
      <w:r>
        <w:rPr>
          <w:rFonts w:hint="eastAsia"/>
        </w:rPr>
        <w:t>移相键控</w:t>
      </w:r>
      <w:r>
        <w:rPr>
          <w:rFonts w:hint="eastAsia"/>
        </w:rPr>
        <w:t>、</w:t>
      </w:r>
      <w:r>
        <w:rPr>
          <w:rFonts w:hint="eastAsia"/>
        </w:rPr>
        <w:t>正交频分复用中的多种调制</w:t>
      </w:r>
      <w:r>
        <w:rPr>
          <w:rFonts w:hint="eastAsia"/>
        </w:rPr>
        <w:t>。</w:t>
      </w:r>
    </w:p>
    <w:p w14:paraId="414032A4" w14:textId="192C3843" w:rsidR="00A422C6" w:rsidRDefault="00A422C6" w:rsidP="00A422C6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56E3953E" w14:textId="33D1A4A3" w:rsidR="00A422C6" w:rsidRDefault="00666641" w:rsidP="00A422C6">
      <w:pPr>
        <w:pStyle w:val="a0"/>
      </w:pPr>
      <w:r>
        <w:rPr>
          <w:rFonts w:hint="eastAsia"/>
        </w:rPr>
        <w:t>答：</w:t>
      </w:r>
    </w:p>
    <w:p w14:paraId="505BCA92" w14:textId="3056B884" w:rsidR="00666641" w:rsidRPr="0025514C" w:rsidRDefault="00666641" w:rsidP="00A422C6">
      <w:pPr>
        <w:pStyle w:val="a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F16950" wp14:editId="5B20553F">
            <wp:extent cx="5278120" cy="1742440"/>
            <wp:effectExtent l="0" t="0" r="0" b="0"/>
            <wp:docPr id="1982003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0319" name="图片 1982003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94F8" w14:textId="041C7E23" w:rsidR="00A422C6" w:rsidRDefault="00A422C6" w:rsidP="00A422C6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0A8DA073" w14:textId="295BCE74" w:rsidR="00A422C6" w:rsidRPr="0025514C" w:rsidRDefault="00666641" w:rsidP="00A422C6">
      <w:pPr>
        <w:pStyle w:val="a0"/>
        <w:rPr>
          <w:rFonts w:hint="eastAsia"/>
        </w:rPr>
      </w:pPr>
      <w:r>
        <w:rPr>
          <w:rFonts w:hint="eastAsia"/>
        </w:rPr>
        <w:t>答：为</w:t>
      </w:r>
      <w:r>
        <w:rPr>
          <w:rFonts w:hint="eastAsia"/>
        </w:rPr>
        <w:t>4000bit</w:t>
      </w:r>
      <w:r w:rsidR="0055153E">
        <w:rPr>
          <w:rFonts w:hint="eastAsia"/>
        </w:rPr>
        <w:t>。因为一个信号位需要至少一个载波周期，一周期发送</w:t>
      </w:r>
      <w:r w:rsidR="0055153E">
        <w:rPr>
          <w:rFonts w:hint="eastAsia"/>
        </w:rPr>
        <w:t>1bit</w:t>
      </w:r>
      <w:r w:rsidR="0055153E">
        <w:rPr>
          <w:rFonts w:hint="eastAsia"/>
        </w:rPr>
        <w:t>。</w:t>
      </w:r>
    </w:p>
    <w:p w14:paraId="519E3DAD" w14:textId="5DB69AD2" w:rsidR="00A422C6" w:rsidRDefault="00A422C6" w:rsidP="00A422C6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3668094E" w14:textId="1FCB5282" w:rsidR="00A422C6" w:rsidRPr="00A422C6" w:rsidRDefault="0055153E" w:rsidP="00A422C6">
      <w:pPr>
        <w:pStyle w:val="a0"/>
      </w:pPr>
      <w:r>
        <w:rPr>
          <w:rFonts w:hint="eastAsia"/>
        </w:rPr>
        <w:t>答：无线电台一般使用调频广播，调频广播调整载波频率，如果频率相近会</w:t>
      </w:r>
      <w:r>
        <w:rPr>
          <w:rFonts w:hint="eastAsia"/>
        </w:rPr>
        <w:lastRenderedPageBreak/>
        <w:t>产生干扰影响接收者收到的信息，故而采取唯一的载波频率。</w:t>
      </w:r>
    </w:p>
    <w:permEnd w:id="203952779"/>
    <w:p w14:paraId="1A5DEEFD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20A62F30" w14:textId="5E5269AB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1295585405" w:edGrp="everyone"/>
      <w:r w:rsidR="003F0F20">
        <w:rPr>
          <w:rFonts w:hint="eastAsia"/>
        </w:rPr>
        <w:t>无</w:t>
      </w:r>
      <w:permEnd w:id="1295585405"/>
      <w:r>
        <w:rPr>
          <w:rFonts w:hint="eastAsia"/>
        </w:rPr>
        <w:t>。</w:t>
      </w:r>
      <w:permStart w:id="1701267583" w:edGrp="everyone"/>
    </w:p>
    <w:permEnd w:id="1701267583"/>
    <w:p w14:paraId="226CFEA9" w14:textId="77777777" w:rsidR="00F55304" w:rsidRPr="00914C65" w:rsidRDefault="00F55304" w:rsidP="00914C65"/>
    <w:sectPr w:rsidR="00F55304" w:rsidRPr="00914C65" w:rsidSect="00C85D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A5C7C" w14:textId="77777777" w:rsidR="0021010A" w:rsidRDefault="0021010A" w:rsidP="00B65163">
      <w:r>
        <w:separator/>
      </w:r>
    </w:p>
  </w:endnote>
  <w:endnote w:type="continuationSeparator" w:id="0">
    <w:p w14:paraId="076770EB" w14:textId="77777777" w:rsidR="0021010A" w:rsidRDefault="0021010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488DC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97D21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6A8D5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7580" w14:textId="77777777" w:rsidR="0021010A" w:rsidRDefault="0021010A" w:rsidP="00B65163">
      <w:r>
        <w:separator/>
      </w:r>
    </w:p>
  </w:footnote>
  <w:footnote w:type="continuationSeparator" w:id="0">
    <w:p w14:paraId="299E8B8A" w14:textId="77777777" w:rsidR="0021010A" w:rsidRDefault="0021010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625E" w14:textId="77777777" w:rsidR="009851B4" w:rsidRDefault="00000000">
    <w:pPr>
      <w:pStyle w:val="a4"/>
    </w:pPr>
    <w:r>
      <w:rPr>
        <w:noProof/>
      </w:rPr>
      <w:pict w14:anchorId="2710E7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975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96AAED" wp14:editId="05283692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282588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96AAE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54282588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2C224CD" wp14:editId="1D0ABB4B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7A6B437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C224C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7A6B437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3FBFF899" wp14:editId="42B0E2F1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F5FA" w14:textId="77777777" w:rsidR="009851B4" w:rsidRDefault="00000000">
    <w:pPr>
      <w:pStyle w:val="a4"/>
    </w:pPr>
    <w:r>
      <w:rPr>
        <w:noProof/>
      </w:rPr>
      <w:pict w14:anchorId="16FF1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36"/>
    <w:rsid w:val="00027EC4"/>
    <w:rsid w:val="0004581E"/>
    <w:rsid w:val="0007526B"/>
    <w:rsid w:val="000A0703"/>
    <w:rsid w:val="000E5427"/>
    <w:rsid w:val="00144897"/>
    <w:rsid w:val="00172F78"/>
    <w:rsid w:val="001E3AE3"/>
    <w:rsid w:val="0021010A"/>
    <w:rsid w:val="003219C5"/>
    <w:rsid w:val="0034570F"/>
    <w:rsid w:val="00373EA5"/>
    <w:rsid w:val="003A2804"/>
    <w:rsid w:val="003A3FD4"/>
    <w:rsid w:val="003B1A3A"/>
    <w:rsid w:val="003F0F20"/>
    <w:rsid w:val="0043146D"/>
    <w:rsid w:val="00463A8C"/>
    <w:rsid w:val="004A3A1B"/>
    <w:rsid w:val="004A65A7"/>
    <w:rsid w:val="00536E1A"/>
    <w:rsid w:val="0055153E"/>
    <w:rsid w:val="00556EED"/>
    <w:rsid w:val="0057466E"/>
    <w:rsid w:val="005A1469"/>
    <w:rsid w:val="005A6E2E"/>
    <w:rsid w:val="00643C85"/>
    <w:rsid w:val="00652A6D"/>
    <w:rsid w:val="00666641"/>
    <w:rsid w:val="006855EE"/>
    <w:rsid w:val="007409E2"/>
    <w:rsid w:val="00743B9C"/>
    <w:rsid w:val="00761521"/>
    <w:rsid w:val="00835E39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422C6"/>
    <w:rsid w:val="00A51521"/>
    <w:rsid w:val="00A7454F"/>
    <w:rsid w:val="00AB3660"/>
    <w:rsid w:val="00AB78A4"/>
    <w:rsid w:val="00AC01F7"/>
    <w:rsid w:val="00AF50C8"/>
    <w:rsid w:val="00B201F2"/>
    <w:rsid w:val="00B34D10"/>
    <w:rsid w:val="00B517CA"/>
    <w:rsid w:val="00B65163"/>
    <w:rsid w:val="00B65504"/>
    <w:rsid w:val="00BE7870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64C36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497D8"/>
  <w15:chartTrackingRefBased/>
  <w15:docId w15:val="{2F93D9CE-E3C7-45E9-9F64-97A7DCC7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364</TotalTime>
  <Pages>3</Pages>
  <Words>81</Words>
  <Characters>465</Characters>
  <Application>Microsoft Office Word</Application>
  <DocSecurity>8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6</cp:revision>
  <cp:lastPrinted>2022-09-05T05:36:00Z</cp:lastPrinted>
  <dcterms:created xsi:type="dcterms:W3CDTF">2025-03-05T11:36:00Z</dcterms:created>
  <dcterms:modified xsi:type="dcterms:W3CDTF">2025-03-06T08:23:00Z</dcterms:modified>
</cp:coreProperties>
</file>