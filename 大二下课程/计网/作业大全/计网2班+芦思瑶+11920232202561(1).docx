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E5DA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920916446" w:edGrp="everyone"/>
      <w:r w:rsidRPr="00C85D8A">
        <w:rPr>
          <w:rFonts w:hint="eastAsia"/>
          <w:u w:val="single"/>
        </w:rPr>
        <w:t>1</w:t>
      </w:r>
      <w:permEnd w:id="920916446"/>
      <w:r w:rsidRPr="00C85D8A">
        <w:rPr>
          <w:rFonts w:hint="eastAsia"/>
          <w:u w:val="single"/>
        </w:rPr>
        <w:t xml:space="preserve">课　</w:t>
      </w:r>
      <w:permStart w:id="1862536154" w:edGrp="everyone"/>
      <w:r w:rsidRPr="00C85D8A">
        <w:rPr>
          <w:rFonts w:hint="eastAsia"/>
          <w:u w:val="single"/>
        </w:rPr>
        <w:t>传输媒介</w:t>
      </w:r>
      <w:permEnd w:id="1862536154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3BE5D7C1" w14:textId="3D977B7C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597648333" w:edGrp="everyone"/>
      <w:r w:rsidR="00CD5DC7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59764833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134404549" w:edGrp="everyone"/>
      <w:r w:rsidR="00CD5DC7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2134404549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645047060" w:edGrp="everyone"/>
      <w:r w:rsidR="00CD5DC7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645047060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7B92CEBE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78CB20A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A1241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3970CD1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3778FEF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37DA1D2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459C34D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4A3B1E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6ED0C0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2EF2BD2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314FA13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56E894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38B0EF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43D651F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3AFB215" w14:textId="77777777" w:rsidR="00C85D8A" w:rsidRPr="00C85D8A" w:rsidRDefault="00C85D8A" w:rsidP="00C85D8A">
            <w:pPr>
              <w:jc w:val="center"/>
            </w:pPr>
            <w:permStart w:id="432889759" w:edGrp="everyone" w:colFirst="1" w:colLast="1"/>
            <w:permStart w:id="388922376" w:edGrp="everyone" w:colFirst="2" w:colLast="2"/>
            <w:permStart w:id="2076861409" w:edGrp="everyone" w:colFirst="3" w:colLast="3"/>
            <w:permStart w:id="2021475522" w:edGrp="everyone" w:colFirst="4" w:colLast="4"/>
            <w:permStart w:id="986914585" w:edGrp="everyone" w:colFirst="5" w:colLast="5"/>
            <w:permStart w:id="1107786998" w:edGrp="everyone" w:colFirst="6" w:colLast="6"/>
            <w:permStart w:id="1285770823" w:edGrp="everyone" w:colFirst="7" w:colLast="7"/>
            <w:permStart w:id="1398755838" w:edGrp="everyone" w:colFirst="8" w:colLast="8"/>
            <w:permStart w:id="1953506098" w:edGrp="everyone" w:colFirst="9" w:colLast="9"/>
            <w:permStart w:id="1883459241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64F9131" w14:textId="7A47DB96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581DC2B" w14:textId="31C00A4C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1E82F84" w14:textId="2F57C261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373C93F" w14:textId="54C8C2A0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BFC5E1D" w14:textId="34DF6797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BB34B7C" w14:textId="6043EE6A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863C2CB" w14:textId="11FADED9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634AB0D" w14:textId="0612956B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D931299" w14:textId="7995E22B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E3D619A" w14:textId="291E5291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432889759"/>
      <w:permEnd w:id="388922376"/>
      <w:permEnd w:id="2076861409"/>
      <w:permEnd w:id="2021475522"/>
      <w:permEnd w:id="986914585"/>
      <w:permEnd w:id="1107786998"/>
      <w:permEnd w:id="1285770823"/>
      <w:permEnd w:id="1398755838"/>
      <w:permEnd w:id="1953506098"/>
      <w:permEnd w:id="1883459241"/>
      <w:tr w:rsidR="00C85D8A" w:rsidRPr="00C85D8A" w14:paraId="5A744725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0138F3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9699E3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43E8C75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5434BA2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05D78BE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91E9C7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66657DF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5E9F16F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1840190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6E0E117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2CBFF05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57F951B8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9DA34DA" w14:textId="77777777" w:rsidR="00C85D8A" w:rsidRPr="00C85D8A" w:rsidRDefault="00C85D8A" w:rsidP="00C85D8A">
            <w:pPr>
              <w:jc w:val="center"/>
            </w:pPr>
            <w:permStart w:id="1552092622" w:edGrp="everyone" w:colFirst="1" w:colLast="1"/>
            <w:permStart w:id="378622100" w:edGrp="everyone" w:colFirst="2" w:colLast="2"/>
            <w:permStart w:id="1427994013" w:edGrp="everyone" w:colFirst="3" w:colLast="3"/>
            <w:permStart w:id="2061922431" w:edGrp="everyone" w:colFirst="4" w:colLast="4"/>
            <w:permStart w:id="1832067476" w:edGrp="everyone" w:colFirst="5" w:colLast="5"/>
            <w:permStart w:id="1664616880" w:edGrp="everyone" w:colFirst="6" w:colLast="6"/>
            <w:permStart w:id="47918499" w:edGrp="everyone" w:colFirst="7" w:colLast="7"/>
            <w:permStart w:id="1749691984" w:edGrp="everyone" w:colFirst="8" w:colLast="8"/>
            <w:permStart w:id="441858335" w:edGrp="everyone" w:colFirst="9" w:colLast="9"/>
            <w:permStart w:id="120042377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32A63F1" w14:textId="0B525A66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C48D8BD" w14:textId="7162A6BC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1AF8960" w14:textId="6655B901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63619FC" w14:textId="01A744F1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48F953E" w14:textId="090C8268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35D23F3" w14:textId="4A06F92D" w:rsidR="00C85D8A" w:rsidRPr="00C85D8A" w:rsidRDefault="00FB22BD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738CC2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8FC30A8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DE3840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C4E03EB" w14:textId="77777777" w:rsidR="00C85D8A" w:rsidRPr="00C85D8A" w:rsidRDefault="00C85D8A" w:rsidP="00C85D8A">
            <w:pPr>
              <w:jc w:val="center"/>
            </w:pPr>
          </w:p>
        </w:tc>
      </w:tr>
    </w:tbl>
    <w:permEnd w:id="1552092622"/>
    <w:permEnd w:id="378622100"/>
    <w:permEnd w:id="1427994013"/>
    <w:permEnd w:id="2061922431"/>
    <w:permEnd w:id="1832067476"/>
    <w:permEnd w:id="1664616880"/>
    <w:permEnd w:id="47918499"/>
    <w:permEnd w:id="1749691984"/>
    <w:permEnd w:id="441858335"/>
    <w:permEnd w:id="1200423770"/>
    <w:p w14:paraId="12C0E9B8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3632EE0" w14:textId="135FB268" w:rsidR="00C85D8A" w:rsidRDefault="00C85D8A" w:rsidP="00C85D8A">
      <w:pPr>
        <w:pStyle w:val="2"/>
        <w:spacing w:before="360" w:after="180"/>
        <w:ind w:left="562" w:hanging="562"/>
      </w:pPr>
      <w:permStart w:id="1445870504" w:edGrp="everyone"/>
      <w:r>
        <w:rPr>
          <w:rFonts w:hint="eastAsia"/>
        </w:rPr>
        <w:t>第</w:t>
      </w:r>
      <w:r w:rsidR="00CD5DC7">
        <w:rPr>
          <w:rFonts w:hint="eastAsia"/>
        </w:rPr>
        <w:t>1</w:t>
      </w:r>
      <w:r>
        <w:rPr>
          <w:rFonts w:hint="eastAsia"/>
        </w:rPr>
        <w:t>题</w:t>
      </w:r>
    </w:p>
    <w:p w14:paraId="72FBF2CC" w14:textId="77777777" w:rsidR="00CD5DC7" w:rsidRDefault="00C85D8A" w:rsidP="00C85D8A">
      <w:pPr>
        <w:pStyle w:val="a0"/>
      </w:pPr>
      <w:r>
        <w:rPr>
          <w:rFonts w:hint="eastAsia"/>
        </w:rPr>
        <w:t>答</w:t>
      </w:r>
      <w:r w:rsidR="00CD5DC7">
        <w:rPr>
          <w:rFonts w:hint="eastAsia"/>
        </w:rPr>
        <w:t>：</w:t>
      </w:r>
    </w:p>
    <w:p w14:paraId="699FA0C0" w14:textId="52C8E20E" w:rsidR="00CD5DC7" w:rsidRDefault="00CD5DC7" w:rsidP="00CD5DC7">
      <w:pPr>
        <w:pStyle w:val="a0"/>
        <w:numPr>
          <w:ilvl w:val="0"/>
          <w:numId w:val="12"/>
        </w:numPr>
        <w:ind w:firstLineChars="0"/>
      </w:pPr>
      <w:r w:rsidRPr="00CD5DC7">
        <w:t>电气：双绞线、同轴电缆</w:t>
      </w:r>
      <w:r>
        <w:rPr>
          <w:rFonts w:hint="eastAsia"/>
        </w:rPr>
        <w:t>。</w:t>
      </w:r>
    </w:p>
    <w:p w14:paraId="41B9DB90" w14:textId="77777777" w:rsidR="00CD5DC7" w:rsidRDefault="00CD5DC7" w:rsidP="00CD5DC7">
      <w:pPr>
        <w:pStyle w:val="a0"/>
        <w:numPr>
          <w:ilvl w:val="0"/>
          <w:numId w:val="12"/>
        </w:numPr>
        <w:ind w:firstLineChars="0"/>
      </w:pPr>
      <w:r w:rsidRPr="00CD5DC7">
        <w:t>光：光纤</w:t>
      </w:r>
      <w:r>
        <w:rPr>
          <w:rFonts w:hint="eastAsia"/>
        </w:rPr>
        <w:t>。</w:t>
      </w:r>
    </w:p>
    <w:p w14:paraId="3F0A3F69" w14:textId="36AD2EFB" w:rsidR="00C85D8A" w:rsidRDefault="00CD5DC7" w:rsidP="00CD5DC7">
      <w:pPr>
        <w:pStyle w:val="a0"/>
        <w:numPr>
          <w:ilvl w:val="0"/>
          <w:numId w:val="12"/>
        </w:numPr>
        <w:ind w:firstLineChars="0"/>
        <w:rPr>
          <w:rFonts w:hint="eastAsia"/>
        </w:rPr>
      </w:pPr>
      <w:r w:rsidRPr="00CD5DC7">
        <w:t>无线电波：</w:t>
      </w:r>
      <w:r>
        <w:rPr>
          <w:rFonts w:hint="eastAsia"/>
        </w:rPr>
        <w:t>卫星</w:t>
      </w:r>
      <w:r w:rsidRPr="00CD5DC7">
        <w:t>。</w:t>
      </w:r>
    </w:p>
    <w:p w14:paraId="21B42512" w14:textId="54078265" w:rsidR="00CD5DC7" w:rsidRDefault="00CD5DC7" w:rsidP="00CD5DC7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1649F6E2" w14:textId="5C258F8E" w:rsidR="00CD5DC7" w:rsidRPr="00CD5DC7" w:rsidRDefault="00CD5DC7" w:rsidP="00CD5DC7">
      <w:pPr>
        <w:pStyle w:val="a0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 xml:space="preserve">1. </w:t>
      </w:r>
      <w:r w:rsidRPr="00CD5DC7">
        <w:t>需要权衡成本、数据速率、时延、对信号的影响、环境、安全。</w:t>
      </w:r>
      <w:r>
        <w:rPr>
          <w:rFonts w:hint="eastAsia"/>
        </w:rPr>
        <w:t xml:space="preserve">2. </w:t>
      </w:r>
      <w:r w:rsidRPr="00CD5DC7">
        <w:t>导</w:t>
      </w:r>
      <w:r w:rsidRPr="00CD5DC7">
        <w:lastRenderedPageBreak/>
        <w:t>线费用低，不需要专门人员与设备，不易折断，适合企业大量使用</w:t>
      </w:r>
      <w:r>
        <w:rPr>
          <w:rFonts w:hint="eastAsia"/>
        </w:rPr>
        <w:t>，而光纤</w:t>
      </w:r>
      <w:r w:rsidRPr="00CD5DC7">
        <w:t>安全</w:t>
      </w:r>
      <w:r>
        <w:rPr>
          <w:rFonts w:hint="eastAsia"/>
        </w:rPr>
        <w:t>保密性好，</w:t>
      </w:r>
      <w:r w:rsidRPr="00CD5DC7">
        <w:t>损耗小，高带宽</w:t>
      </w:r>
      <w:r>
        <w:rPr>
          <w:rFonts w:hint="eastAsia"/>
        </w:rPr>
        <w:t>。</w:t>
      </w:r>
    </w:p>
    <w:permEnd w:id="1445870504"/>
    <w:p w14:paraId="072F78B0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4335ADBC" w14:textId="2CF02934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762030125" w:edGrp="everyone"/>
      <w:r>
        <w:rPr>
          <w:rFonts w:hint="eastAsia"/>
        </w:rPr>
        <w:t>h</w:t>
      </w:r>
      <w:r>
        <w:t>ttps://www.gitee.com/xxx/xxx</w:t>
      </w:r>
      <w:permEnd w:id="1762030125"/>
      <w:r>
        <w:rPr>
          <w:rFonts w:hint="eastAsia"/>
        </w:rPr>
        <w:t>。</w:t>
      </w:r>
      <w:permStart w:id="1084116264" w:edGrp="everyone"/>
    </w:p>
    <w:p w14:paraId="7D56EF2B" w14:textId="0C7AB756" w:rsidR="00F55304" w:rsidRPr="00914C65" w:rsidRDefault="00CD5DC7" w:rsidP="00914C65">
      <w:r>
        <w:rPr>
          <w:rFonts w:hint="eastAsia"/>
        </w:rPr>
        <w:t>无</w:t>
      </w:r>
      <w:permEnd w:id="1084116264"/>
    </w:p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5BCE" w14:textId="77777777" w:rsidR="00123C61" w:rsidRDefault="00123C61" w:rsidP="00B65163">
      <w:r>
        <w:separator/>
      </w:r>
    </w:p>
  </w:endnote>
  <w:endnote w:type="continuationSeparator" w:id="0">
    <w:p w14:paraId="453F448C" w14:textId="77777777" w:rsidR="00123C61" w:rsidRDefault="00123C61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B176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67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2D5D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875DC" w14:textId="77777777" w:rsidR="00123C61" w:rsidRDefault="00123C61" w:rsidP="00B65163">
      <w:r>
        <w:separator/>
      </w:r>
    </w:p>
  </w:footnote>
  <w:footnote w:type="continuationSeparator" w:id="0">
    <w:p w14:paraId="3DD170F7" w14:textId="77777777" w:rsidR="00123C61" w:rsidRDefault="00123C61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B36A" w14:textId="77777777" w:rsidR="009851B4" w:rsidRDefault="00000000">
    <w:pPr>
      <w:pStyle w:val="a4"/>
    </w:pPr>
    <w:r>
      <w:rPr>
        <w:noProof/>
      </w:rPr>
      <w:pict w14:anchorId="31F3C7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9540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3CACBE" wp14:editId="62BBDA66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A872BC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CACB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51A872BC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B6721D" wp14:editId="0144B46E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180E19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B6721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16180E19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43CA9709" wp14:editId="4E10FB27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7BEE" w14:textId="77777777" w:rsidR="009851B4" w:rsidRDefault="00000000">
    <w:pPr>
      <w:pStyle w:val="a4"/>
    </w:pPr>
    <w:r>
      <w:rPr>
        <w:noProof/>
      </w:rPr>
      <w:pict w14:anchorId="7C7FE6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2BB904C6"/>
    <w:multiLevelType w:val="hybridMultilevel"/>
    <w:tmpl w:val="CF9401CE"/>
    <w:lvl w:ilvl="0" w:tplc="CA8E4F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9"/>
  </w:num>
  <w:num w:numId="2" w16cid:durableId="1959292476">
    <w:abstractNumId w:val="11"/>
  </w:num>
  <w:num w:numId="3" w16cid:durableId="1131292591">
    <w:abstractNumId w:val="6"/>
  </w:num>
  <w:num w:numId="4" w16cid:durableId="486749982">
    <w:abstractNumId w:val="2"/>
  </w:num>
  <w:num w:numId="5" w16cid:durableId="1650741933">
    <w:abstractNumId w:val="4"/>
  </w:num>
  <w:num w:numId="6" w16cid:durableId="728918739">
    <w:abstractNumId w:val="8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10"/>
  </w:num>
  <w:num w:numId="10" w16cid:durableId="540214028">
    <w:abstractNumId w:val="5"/>
  </w:num>
  <w:num w:numId="11" w16cid:durableId="850339802">
    <w:abstractNumId w:val="7"/>
  </w:num>
  <w:num w:numId="12" w16cid:durableId="241112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37"/>
    <w:rsid w:val="00027EC4"/>
    <w:rsid w:val="0004581E"/>
    <w:rsid w:val="0007526B"/>
    <w:rsid w:val="000A0703"/>
    <w:rsid w:val="000E5427"/>
    <w:rsid w:val="001018DC"/>
    <w:rsid w:val="00123C61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465E5"/>
    <w:rsid w:val="00A7454F"/>
    <w:rsid w:val="00AB3660"/>
    <w:rsid w:val="00AB78A4"/>
    <w:rsid w:val="00AC01F7"/>
    <w:rsid w:val="00AF50C8"/>
    <w:rsid w:val="00B24C37"/>
    <w:rsid w:val="00B517CA"/>
    <w:rsid w:val="00B65163"/>
    <w:rsid w:val="00B65504"/>
    <w:rsid w:val="00C85D8A"/>
    <w:rsid w:val="00CD5DC7"/>
    <w:rsid w:val="00D056BF"/>
    <w:rsid w:val="00D06293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22BD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DC566"/>
  <w15:chartTrackingRefBased/>
  <w15:docId w15:val="{64C0C84B-8514-4775-9EB2-C1287409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32</TotalTime>
  <Pages>2</Pages>
  <Words>51</Words>
  <Characters>294</Characters>
  <Application>Microsoft Office Word</Application>
  <DocSecurity>8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3</cp:revision>
  <cp:lastPrinted>2022-09-05T05:36:00Z</cp:lastPrinted>
  <dcterms:created xsi:type="dcterms:W3CDTF">2025-02-27T09:02:00Z</dcterms:created>
  <dcterms:modified xsi:type="dcterms:W3CDTF">2025-02-27T09:34:00Z</dcterms:modified>
</cp:coreProperties>
</file>