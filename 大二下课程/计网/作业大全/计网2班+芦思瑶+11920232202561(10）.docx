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2CEE0" w14:textId="5A46D537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1868064580" w:edGrp="everyone"/>
      <w:r w:rsidR="00AD43CE">
        <w:rPr>
          <w:rFonts w:hint="eastAsia"/>
          <w:u w:val="single"/>
        </w:rPr>
        <w:t>12</w:t>
      </w:r>
      <w:permEnd w:id="1868064580"/>
      <w:r w:rsidRPr="00C85D8A">
        <w:rPr>
          <w:rFonts w:hint="eastAsia"/>
          <w:u w:val="single"/>
        </w:rPr>
        <w:t xml:space="preserve">课　</w:t>
      </w:r>
      <w:permStart w:id="734284955" w:edGrp="everyone"/>
      <w:r w:rsidR="00AD43CE" w:rsidRPr="00AD43CE">
        <w:rPr>
          <w:u w:val="single"/>
        </w:rPr>
        <w:t>传输层：</w:t>
      </w:r>
      <w:r w:rsidR="00AD43CE" w:rsidRPr="00AD43CE">
        <w:rPr>
          <w:u w:val="single"/>
        </w:rPr>
        <w:t xml:space="preserve">UDP </w:t>
      </w:r>
      <w:r w:rsidR="00AD43CE" w:rsidRPr="00AD43CE">
        <w:rPr>
          <w:u w:val="single"/>
        </w:rPr>
        <w:t>和</w:t>
      </w:r>
      <w:r w:rsidR="00AD43CE" w:rsidRPr="00AD43CE">
        <w:rPr>
          <w:u w:val="single"/>
        </w:rPr>
        <w:t xml:space="preserve"> TCP </w:t>
      </w:r>
      <w:r w:rsidR="00AD43CE" w:rsidRPr="00AD43CE">
        <w:rPr>
          <w:u w:val="single"/>
        </w:rPr>
        <w:t>协议</w:t>
      </w:r>
      <w:permEnd w:id="734284955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2DA73441" w14:textId="759E42EA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1817394025" w:edGrp="everyone"/>
      <w:r w:rsidR="00AD43CE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permEnd w:id="1817394025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344568740" w:edGrp="everyone"/>
      <w:r w:rsidR="00AD43CE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permEnd w:id="1344568740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254489987" w:edGrp="everyone"/>
      <w:r w:rsidR="00AD43CE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ermEnd w:id="254489987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028C6308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1259C3C9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5EBFCCF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7F27469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20CC39C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55D0FA7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4D26183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497B3C5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17C77B7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5AD8B9E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4761CBA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0DCED0F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52333A8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49167565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18B8AEF8" w14:textId="77777777" w:rsidR="00C85D8A" w:rsidRPr="00C85D8A" w:rsidRDefault="00C85D8A" w:rsidP="00C85D8A">
            <w:pPr>
              <w:jc w:val="center"/>
            </w:pPr>
            <w:permStart w:id="1387407337" w:edGrp="everyone" w:colFirst="1" w:colLast="1"/>
            <w:permStart w:id="1005012404" w:edGrp="everyone" w:colFirst="2" w:colLast="2"/>
            <w:permStart w:id="1257523156" w:edGrp="everyone" w:colFirst="3" w:colLast="3"/>
            <w:permStart w:id="270416926" w:edGrp="everyone" w:colFirst="4" w:colLast="4"/>
            <w:permStart w:id="1276867576" w:edGrp="everyone" w:colFirst="5" w:colLast="5"/>
            <w:permStart w:id="653817087" w:edGrp="everyone" w:colFirst="6" w:colLast="6"/>
            <w:permStart w:id="2132291519" w:edGrp="everyone" w:colFirst="7" w:colLast="7"/>
            <w:permStart w:id="1036129719" w:edGrp="everyone" w:colFirst="8" w:colLast="8"/>
            <w:permStart w:id="211644960" w:edGrp="everyone" w:colFirst="9" w:colLast="9"/>
            <w:permStart w:id="470161002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001D155F" w14:textId="267CB452" w:rsidR="00C85D8A" w:rsidRPr="00C85D8A" w:rsidRDefault="005E3EE9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76C9969B" w14:textId="3E273822" w:rsidR="00C85D8A" w:rsidRPr="00C85D8A" w:rsidRDefault="005E3EE9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2EA3A1E3" w14:textId="7A8D22A5" w:rsidR="00C85D8A" w:rsidRPr="00C85D8A" w:rsidRDefault="00E70557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568640C7" w14:textId="13771648" w:rsidR="00C85D8A" w:rsidRPr="00C85D8A" w:rsidRDefault="00E70557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776FFEC9" w14:textId="191E6577" w:rsidR="00C85D8A" w:rsidRPr="00C85D8A" w:rsidRDefault="005E3EE9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1E8E65D3" w14:textId="5A9E8D77" w:rsidR="00C85D8A" w:rsidRPr="00C85D8A" w:rsidRDefault="00E70557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57E50C6B" w14:textId="0FA5E8BF" w:rsidR="00C85D8A" w:rsidRPr="00C85D8A" w:rsidRDefault="00E70557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091A4AA1" w14:textId="6ADEAB0B" w:rsidR="00C85D8A" w:rsidRPr="00C85D8A" w:rsidRDefault="00E70557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50ADA93A" w14:textId="7B54C605" w:rsidR="00C85D8A" w:rsidRPr="00C85D8A" w:rsidRDefault="00E70557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3141EC64" w14:textId="7E3DA5EC" w:rsidR="00C85D8A" w:rsidRPr="00C85D8A" w:rsidRDefault="00E70557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  <w:permEnd w:id="1387407337"/>
      <w:permEnd w:id="1005012404"/>
      <w:permEnd w:id="1257523156"/>
      <w:permEnd w:id="270416926"/>
      <w:permEnd w:id="1276867576"/>
      <w:permEnd w:id="653817087"/>
      <w:permEnd w:id="2132291519"/>
      <w:permEnd w:id="1036129719"/>
      <w:permEnd w:id="211644960"/>
      <w:permEnd w:id="470161002"/>
      <w:tr w:rsidR="00C85D8A" w:rsidRPr="00C85D8A" w14:paraId="1052E54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7DA27EF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5DED399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70C860A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5230C2F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33B4E8A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3E4D535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3782E4D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33918A0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7168454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48363A0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635D60A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34333679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5731B39F" w14:textId="77777777" w:rsidR="00C85D8A" w:rsidRPr="00C85D8A" w:rsidRDefault="00C85D8A" w:rsidP="00C85D8A">
            <w:pPr>
              <w:jc w:val="center"/>
            </w:pPr>
            <w:permStart w:id="302340472" w:edGrp="everyone" w:colFirst="1" w:colLast="1"/>
            <w:permStart w:id="2144235020" w:edGrp="everyone" w:colFirst="2" w:colLast="2"/>
            <w:permStart w:id="546138289" w:edGrp="everyone" w:colFirst="3" w:colLast="3"/>
            <w:permStart w:id="1911947589" w:edGrp="everyone" w:colFirst="4" w:colLast="4"/>
            <w:permStart w:id="1849772352" w:edGrp="everyone" w:colFirst="5" w:colLast="5"/>
            <w:permStart w:id="846728710" w:edGrp="everyone" w:colFirst="6" w:colLast="6"/>
            <w:permStart w:id="163666012" w:edGrp="everyone" w:colFirst="7" w:colLast="7"/>
            <w:permStart w:id="703948380" w:edGrp="everyone" w:colFirst="8" w:colLast="8"/>
            <w:permStart w:id="571956260" w:edGrp="everyone" w:colFirst="9" w:colLast="9"/>
            <w:permStart w:id="1153041065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28C4BFC4" w14:textId="1E135588" w:rsidR="00C85D8A" w:rsidRPr="00C85D8A" w:rsidRDefault="00E70557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1EFD965A" w14:textId="66C5138D" w:rsidR="00C85D8A" w:rsidRPr="00C85D8A" w:rsidRDefault="00E70557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17DAD80" w14:textId="318BFD90" w:rsidR="00C85D8A" w:rsidRPr="00C85D8A" w:rsidRDefault="00E70557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4D75C0D2" w14:textId="01A14925" w:rsidR="00C85D8A" w:rsidRPr="00C85D8A" w:rsidRDefault="005E3EE9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39731068" w14:textId="628B4205" w:rsidR="00C85D8A" w:rsidRPr="00C85D8A" w:rsidRDefault="00E70557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E493C1A" w14:textId="1370A950" w:rsidR="00C85D8A" w:rsidRPr="00C85D8A" w:rsidRDefault="00E70557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2A936E83" w14:textId="641C2053" w:rsidR="00C85D8A" w:rsidRPr="00C85D8A" w:rsidRDefault="00E70557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750372D9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059F82E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3692AE3D" w14:textId="77777777" w:rsidR="00C85D8A" w:rsidRPr="00C85D8A" w:rsidRDefault="00C85D8A" w:rsidP="00C85D8A">
            <w:pPr>
              <w:jc w:val="center"/>
            </w:pPr>
          </w:p>
        </w:tc>
      </w:tr>
    </w:tbl>
    <w:permEnd w:id="302340472"/>
    <w:permEnd w:id="2144235020"/>
    <w:permEnd w:id="546138289"/>
    <w:permEnd w:id="1911947589"/>
    <w:permEnd w:id="1849772352"/>
    <w:permEnd w:id="846728710"/>
    <w:permEnd w:id="163666012"/>
    <w:permEnd w:id="703948380"/>
    <w:permEnd w:id="571956260"/>
    <w:permEnd w:id="1153041065"/>
    <w:p w14:paraId="2BBD9168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24A3964B" w14:textId="7D4887B7" w:rsidR="00C85D8A" w:rsidRDefault="00C85D8A" w:rsidP="00C85D8A">
      <w:pPr>
        <w:pStyle w:val="2"/>
        <w:spacing w:before="360" w:after="180"/>
        <w:ind w:left="562" w:hanging="562"/>
      </w:pPr>
      <w:permStart w:id="1835160297" w:edGrp="everyone"/>
      <w:r>
        <w:rPr>
          <w:rFonts w:hint="eastAsia"/>
        </w:rPr>
        <w:t>第</w:t>
      </w:r>
      <w:r w:rsidR="00AD43CE">
        <w:rPr>
          <w:rFonts w:hint="eastAsia"/>
        </w:rPr>
        <w:t>1</w:t>
      </w:r>
      <w:r>
        <w:rPr>
          <w:rFonts w:hint="eastAsia"/>
        </w:rPr>
        <w:t>题</w:t>
      </w:r>
    </w:p>
    <w:p w14:paraId="32C985E0" w14:textId="77099C62" w:rsidR="00C85D8A" w:rsidRDefault="00C85D8A" w:rsidP="00C85D8A">
      <w:pPr>
        <w:pStyle w:val="a0"/>
      </w:pPr>
      <w:r>
        <w:rPr>
          <w:rFonts w:hint="eastAsia"/>
        </w:rPr>
        <w:t>答</w:t>
      </w:r>
      <w:r w:rsidR="006B5B93">
        <w:rPr>
          <w:rFonts w:hint="eastAsia"/>
        </w:rPr>
        <w:t>:</w:t>
      </w:r>
    </w:p>
    <w:p w14:paraId="7759E87A" w14:textId="07A63944" w:rsidR="00E70557" w:rsidRDefault="00E70557" w:rsidP="00C85D8A">
      <w:pPr>
        <w:pStyle w:val="a0"/>
      </w:pPr>
      <w:r>
        <w:rPr>
          <w:rFonts w:hint="eastAsia"/>
        </w:rPr>
        <w:t>TCP</w:t>
      </w:r>
      <w:r>
        <w:rPr>
          <w:rFonts w:hint="eastAsia"/>
        </w:rPr>
        <w:t>：</w:t>
      </w:r>
      <w:r>
        <w:rPr>
          <w:rFonts w:hint="eastAsia"/>
        </w:rPr>
        <w:t>HTTP</w:t>
      </w:r>
      <w:r>
        <w:rPr>
          <w:rFonts w:hint="eastAsia"/>
        </w:rPr>
        <w:t>、</w:t>
      </w:r>
      <w:r>
        <w:rPr>
          <w:rFonts w:hint="eastAsia"/>
        </w:rPr>
        <w:t>FTP</w:t>
      </w:r>
      <w:r>
        <w:rPr>
          <w:rFonts w:hint="eastAsia"/>
        </w:rPr>
        <w:t>、</w:t>
      </w:r>
      <w:r>
        <w:rPr>
          <w:rFonts w:hint="eastAsia"/>
        </w:rPr>
        <w:t>SMTP</w:t>
      </w:r>
      <w:r>
        <w:rPr>
          <w:rFonts w:hint="eastAsia"/>
        </w:rPr>
        <w:t>等。</w:t>
      </w:r>
    </w:p>
    <w:p w14:paraId="1BC8495F" w14:textId="42336CB2" w:rsidR="00E70557" w:rsidRDefault="00E70557" w:rsidP="00C85D8A">
      <w:pPr>
        <w:pStyle w:val="a0"/>
      </w:pPr>
      <w:r>
        <w:rPr>
          <w:rFonts w:hint="eastAsia"/>
        </w:rPr>
        <w:t>UDP</w:t>
      </w:r>
      <w:r>
        <w:rPr>
          <w:rFonts w:hint="eastAsia"/>
        </w:rPr>
        <w:t>：</w:t>
      </w:r>
      <w:r>
        <w:rPr>
          <w:rFonts w:hint="eastAsia"/>
        </w:rPr>
        <w:t>DMS</w:t>
      </w:r>
      <w:r>
        <w:rPr>
          <w:rFonts w:hint="eastAsia"/>
        </w:rPr>
        <w:t>、网络校时、</w:t>
      </w:r>
      <w:r>
        <w:rPr>
          <w:rFonts w:hint="eastAsia"/>
        </w:rPr>
        <w:t>DHCP</w:t>
      </w:r>
      <w:r>
        <w:rPr>
          <w:rFonts w:hint="eastAsia"/>
        </w:rPr>
        <w:t>、</w:t>
      </w:r>
      <w:r>
        <w:rPr>
          <w:rFonts w:hint="eastAsia"/>
        </w:rPr>
        <w:t>IPTV</w:t>
      </w:r>
      <w:r>
        <w:rPr>
          <w:rFonts w:hint="eastAsia"/>
        </w:rPr>
        <w:t>等</w:t>
      </w:r>
    </w:p>
    <w:p w14:paraId="58F7BD81" w14:textId="30D970C9" w:rsidR="00E70557" w:rsidRDefault="00E70557" w:rsidP="00C85D8A">
      <w:pPr>
        <w:pStyle w:val="a0"/>
      </w:pPr>
      <w:r>
        <w:rPr>
          <w:rFonts w:hint="eastAsia"/>
        </w:rPr>
        <w:t>原因：采用</w:t>
      </w:r>
      <w:r>
        <w:rPr>
          <w:rFonts w:hint="eastAsia"/>
        </w:rPr>
        <w:t>TCP</w:t>
      </w:r>
      <w:r>
        <w:rPr>
          <w:rFonts w:hint="eastAsia"/>
        </w:rPr>
        <w:t>：</w:t>
      </w:r>
      <w:r w:rsidR="00530B04" w:rsidRPr="00530B04">
        <w:rPr>
          <w:rFonts w:hint="eastAsia"/>
        </w:rPr>
        <w:t xml:space="preserve">TCP </w:t>
      </w:r>
      <w:r w:rsidR="00530B04" w:rsidRPr="00530B04">
        <w:rPr>
          <w:rFonts w:hint="eastAsia"/>
        </w:rPr>
        <w:t>提供可靠的数据传输，通过三次握手建立连接、确认机制、重传机制等保证数据按序、准确地到达</w:t>
      </w:r>
      <w:r w:rsidR="00530B04">
        <w:rPr>
          <w:rFonts w:hint="eastAsia"/>
        </w:rPr>
        <w:t>。</w:t>
      </w:r>
    </w:p>
    <w:p w14:paraId="4C6D5851" w14:textId="08F688EA" w:rsidR="00530B04" w:rsidRDefault="00530B04" w:rsidP="00C85D8A">
      <w:pPr>
        <w:pStyle w:val="a0"/>
        <w:rPr>
          <w:rFonts w:hint="eastAsia"/>
        </w:rPr>
      </w:pPr>
      <w:r>
        <w:rPr>
          <w:rFonts w:hint="eastAsia"/>
        </w:rPr>
        <w:lastRenderedPageBreak/>
        <w:t>采用</w:t>
      </w:r>
      <w:r>
        <w:rPr>
          <w:rFonts w:hint="eastAsia"/>
        </w:rPr>
        <w:t>UDP</w:t>
      </w:r>
      <w:r>
        <w:rPr>
          <w:rFonts w:hint="eastAsia"/>
        </w:rPr>
        <w:t>：</w:t>
      </w:r>
      <w:r w:rsidRPr="00530B04">
        <w:rPr>
          <w:rFonts w:hint="eastAsia"/>
        </w:rPr>
        <w:t xml:space="preserve">UDP </w:t>
      </w:r>
      <w:r w:rsidRPr="00530B04">
        <w:rPr>
          <w:rFonts w:hint="eastAsia"/>
        </w:rPr>
        <w:t>协议简单，开销小，不需要建立和维护复杂的连接</w:t>
      </w:r>
      <w:r>
        <w:rPr>
          <w:rFonts w:hint="eastAsia"/>
        </w:rPr>
        <w:t>。</w:t>
      </w:r>
    </w:p>
    <w:p w14:paraId="0AFD9E2B" w14:textId="1C475D37" w:rsidR="00AD43CE" w:rsidRDefault="00AD43CE" w:rsidP="00AD43CE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3EA996C9" w14:textId="1B54EDE0" w:rsidR="00AD43CE" w:rsidRDefault="00AD43CE" w:rsidP="00AD43CE">
      <w:pPr>
        <w:pStyle w:val="a0"/>
      </w:pPr>
      <w:r>
        <w:rPr>
          <w:rFonts w:hint="eastAsia"/>
        </w:rPr>
        <w:t>答</w:t>
      </w:r>
      <w:r w:rsidR="006B5B93">
        <w:rPr>
          <w:rFonts w:hint="eastAsia"/>
        </w:rPr>
        <w:t>:</w:t>
      </w:r>
    </w:p>
    <w:p w14:paraId="1559B06E" w14:textId="139D1207" w:rsidR="00530B04" w:rsidRDefault="00530B04" w:rsidP="00AD43CE">
      <w:pPr>
        <w:pStyle w:val="a0"/>
      </w:pPr>
      <w:r>
        <w:rPr>
          <w:rFonts w:hint="eastAsia"/>
        </w:rPr>
        <w:t>TCP</w:t>
      </w:r>
      <w:r>
        <w:rPr>
          <w:rFonts w:hint="eastAsia"/>
        </w:rPr>
        <w:t>段：源端口、目的端口、序号、确认号、</w:t>
      </w:r>
      <w:r w:rsidR="00F94358">
        <w:rPr>
          <w:rFonts w:hint="eastAsia"/>
        </w:rPr>
        <w:t>首部长度、保留、标志字段、选项和填充字节。</w:t>
      </w:r>
    </w:p>
    <w:p w14:paraId="483FC46A" w14:textId="4C9A51F4" w:rsidR="00F94358" w:rsidRDefault="00F94358" w:rsidP="00AD43CE">
      <w:pPr>
        <w:pStyle w:val="a0"/>
        <w:rPr>
          <w:rFonts w:hint="eastAsia"/>
        </w:rPr>
      </w:pPr>
      <w:r>
        <w:rPr>
          <w:rFonts w:hint="eastAsia"/>
        </w:rPr>
        <w:t>UDP</w:t>
      </w:r>
      <w:r>
        <w:rPr>
          <w:rFonts w:hint="eastAsia"/>
        </w:rPr>
        <w:t>：源端口、目的端口、数据报长度、校验值。</w:t>
      </w:r>
    </w:p>
    <w:p w14:paraId="6B89705B" w14:textId="585B5C32" w:rsidR="00AD43CE" w:rsidRDefault="00AD43CE" w:rsidP="00AD43CE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2FC6CC4B" w14:textId="0084C972" w:rsidR="00AD43CE" w:rsidRPr="00AD43CE" w:rsidRDefault="00AD43CE" w:rsidP="00AD43CE">
      <w:pPr>
        <w:pStyle w:val="a0"/>
        <w:rPr>
          <w:rFonts w:hint="eastAsia"/>
        </w:rPr>
      </w:pPr>
      <w:r>
        <w:rPr>
          <w:rFonts w:hint="eastAsia"/>
        </w:rPr>
        <w:t>答</w:t>
      </w:r>
      <w:r w:rsidR="006B5B93">
        <w:rPr>
          <w:rFonts w:hint="eastAsia"/>
        </w:rPr>
        <w:t>:</w:t>
      </w:r>
      <w:r w:rsidR="00F94358" w:rsidRPr="00F94358">
        <w:rPr>
          <w:rFonts w:hint="eastAsia"/>
        </w:rPr>
        <w:t xml:space="preserve"> </w:t>
      </w:r>
      <w:r w:rsidR="00F94358" w:rsidRPr="00F94358">
        <w:rPr>
          <w:rFonts w:hint="eastAsia"/>
        </w:rPr>
        <w:t xml:space="preserve">TCP </w:t>
      </w:r>
      <w:r w:rsidR="00F94358" w:rsidRPr="00F94358">
        <w:rPr>
          <w:rFonts w:hint="eastAsia"/>
        </w:rPr>
        <w:t>是面向连接的协议，在发送数据之前需要在发送方和接收方之间建立一条可靠的连接。而广播是一对多的通信方式，目标是将数据发送到网络中的多个未知接收者，事先无法建立具体的连接。</w:t>
      </w:r>
    </w:p>
    <w:permEnd w:id="1835160297"/>
    <w:p w14:paraId="7821B8EA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40BFE158" w14:textId="4FF4129F" w:rsidR="00C85D8A" w:rsidRPr="000A6C1A" w:rsidRDefault="00C85D8A" w:rsidP="00C85D8A">
      <w:pPr>
        <w:pStyle w:val="a0"/>
        <w:rPr>
          <w:rFonts w:hint="eastAsia"/>
        </w:rPr>
      </w:pPr>
      <w:r>
        <w:rPr>
          <w:rFonts w:hint="eastAsia"/>
        </w:rPr>
        <w:t>代码上传于：</w:t>
      </w:r>
      <w:permStart w:id="1574051076" w:edGrp="everyone"/>
      <w:r>
        <w:rPr>
          <w:rFonts w:hint="eastAsia"/>
        </w:rPr>
        <w:t>h</w:t>
      </w:r>
      <w:r>
        <w:t>ttps://www.gitee.com/xxx/xxx</w:t>
      </w:r>
      <w:permEnd w:id="1574051076"/>
      <w:r>
        <w:rPr>
          <w:rFonts w:hint="eastAsia"/>
        </w:rPr>
        <w:t>。</w:t>
      </w:r>
      <w:permStart w:id="725357242" w:edGrp="everyone"/>
      <w:r w:rsidR="006B5B93">
        <w:rPr>
          <w:rFonts w:hint="eastAsia"/>
        </w:rPr>
        <w:t>无</w:t>
      </w:r>
    </w:p>
    <w:permEnd w:id="725357242"/>
    <w:p w14:paraId="1C34BC05" w14:textId="77777777" w:rsidR="00F55304" w:rsidRPr="00914C65" w:rsidRDefault="00F55304" w:rsidP="00914C65"/>
    <w:sectPr w:rsidR="00F55304" w:rsidRPr="00914C65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C6FE4" w14:textId="77777777" w:rsidR="00DF7B42" w:rsidRDefault="00DF7B42" w:rsidP="00B65163">
      <w:r>
        <w:separator/>
      </w:r>
    </w:p>
  </w:endnote>
  <w:endnote w:type="continuationSeparator" w:id="0">
    <w:p w14:paraId="25EA98A3" w14:textId="77777777" w:rsidR="00DF7B42" w:rsidRDefault="00DF7B42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4B09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88690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8DF1B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9EB05" w14:textId="77777777" w:rsidR="00DF7B42" w:rsidRDefault="00DF7B42" w:rsidP="00B65163">
      <w:r>
        <w:separator/>
      </w:r>
    </w:p>
  </w:footnote>
  <w:footnote w:type="continuationSeparator" w:id="0">
    <w:p w14:paraId="10BC4FE9" w14:textId="77777777" w:rsidR="00DF7B42" w:rsidRDefault="00DF7B42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541DA" w14:textId="77777777" w:rsidR="009851B4" w:rsidRDefault="00000000">
    <w:pPr>
      <w:pStyle w:val="a4"/>
    </w:pPr>
    <w:r>
      <w:rPr>
        <w:noProof/>
      </w:rPr>
      <w:pict w14:anchorId="78C45E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9B3AC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0787DF6" wp14:editId="4984FE0A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93D6DC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787DF6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3E93D6DC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E129DE7" wp14:editId="7B405957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E9F656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129DE7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3AE9F656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6EB0682C" wp14:editId="00994CB6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06B0D" w14:textId="77777777" w:rsidR="009851B4" w:rsidRDefault="00000000">
    <w:pPr>
      <w:pStyle w:val="a4"/>
    </w:pPr>
    <w:r>
      <w:rPr>
        <w:noProof/>
      </w:rPr>
      <w:pict w14:anchorId="142084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CE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0B04"/>
    <w:rsid w:val="00536E1A"/>
    <w:rsid w:val="00556EED"/>
    <w:rsid w:val="0057466E"/>
    <w:rsid w:val="005A1469"/>
    <w:rsid w:val="005A6E2E"/>
    <w:rsid w:val="005E3EE9"/>
    <w:rsid w:val="00643C85"/>
    <w:rsid w:val="00652A6D"/>
    <w:rsid w:val="006855EE"/>
    <w:rsid w:val="006B5B93"/>
    <w:rsid w:val="006E5C89"/>
    <w:rsid w:val="00743B9C"/>
    <w:rsid w:val="00761521"/>
    <w:rsid w:val="00841B6D"/>
    <w:rsid w:val="008972A2"/>
    <w:rsid w:val="008A454D"/>
    <w:rsid w:val="00914C65"/>
    <w:rsid w:val="009262BB"/>
    <w:rsid w:val="009311C4"/>
    <w:rsid w:val="0096047D"/>
    <w:rsid w:val="009851B4"/>
    <w:rsid w:val="009C4500"/>
    <w:rsid w:val="00A30A96"/>
    <w:rsid w:val="00A31109"/>
    <w:rsid w:val="00A472FA"/>
    <w:rsid w:val="00A7454F"/>
    <w:rsid w:val="00AB3660"/>
    <w:rsid w:val="00AB78A4"/>
    <w:rsid w:val="00AC01F7"/>
    <w:rsid w:val="00AD43CE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DF7B42"/>
    <w:rsid w:val="00E1396A"/>
    <w:rsid w:val="00E70557"/>
    <w:rsid w:val="00E80092"/>
    <w:rsid w:val="00F32737"/>
    <w:rsid w:val="00F374CC"/>
    <w:rsid w:val="00F55304"/>
    <w:rsid w:val="00F94358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B095EB"/>
  <w15:chartTrackingRefBased/>
  <w15:docId w15:val="{5CB73EDC-3F06-4E7B-8A3D-CA28508D9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115</TotalTime>
  <Pages>2</Pages>
  <Words>81</Words>
  <Characters>466</Characters>
  <Application>Microsoft Office Word</Application>
  <DocSecurity>8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2</cp:revision>
  <cp:lastPrinted>2022-09-05T05:36:00Z</cp:lastPrinted>
  <dcterms:created xsi:type="dcterms:W3CDTF">2025-04-12T02:41:00Z</dcterms:created>
  <dcterms:modified xsi:type="dcterms:W3CDTF">2025-04-12T04:36:00Z</dcterms:modified>
</cp:coreProperties>
</file>