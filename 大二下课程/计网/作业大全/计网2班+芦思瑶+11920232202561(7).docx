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3982" w14:textId="283AA47D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427324170" w:edGrp="everyone"/>
      <w:r w:rsidR="00A06A6C">
        <w:rPr>
          <w:rFonts w:hint="eastAsia"/>
          <w:u w:val="single"/>
        </w:rPr>
        <w:t>10</w:t>
      </w:r>
      <w:permEnd w:id="427324170"/>
      <w:r w:rsidRPr="00C85D8A">
        <w:rPr>
          <w:rFonts w:hint="eastAsia"/>
          <w:u w:val="single"/>
        </w:rPr>
        <w:t xml:space="preserve">课　</w:t>
      </w:r>
      <w:permStart w:id="1351375062" w:edGrp="everyone"/>
      <w:r w:rsidR="00A06A6C" w:rsidRPr="00A06A6C">
        <w:rPr>
          <w:u w:val="single"/>
        </w:rPr>
        <w:t>互联网协议：数据报转发</w:t>
      </w:r>
      <w:permEnd w:id="1351375062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24511BD3" w14:textId="120F4C72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85099123" w:edGrp="everyone"/>
      <w:r w:rsidR="00A06A6C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18509912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552097704" w:edGrp="everyone"/>
      <w:r w:rsidR="00A06A6C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552097704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461840172" w:edGrp="everyone"/>
      <w:r w:rsidR="00A06A6C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461840172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56A54132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4A6AD79A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1CC3095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0148F5F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6711C00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2F00B39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48F5C3F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176C22C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2A7F787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773D92A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1030ACB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365EFFC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7586AB6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10183FB2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7FDDFD8B" w14:textId="77777777" w:rsidR="00C85D8A" w:rsidRPr="00C85D8A" w:rsidRDefault="00C85D8A" w:rsidP="00C85D8A">
            <w:pPr>
              <w:jc w:val="center"/>
            </w:pPr>
            <w:permStart w:id="1162034087" w:edGrp="everyone" w:colFirst="1" w:colLast="1"/>
            <w:permStart w:id="1486245478" w:edGrp="everyone" w:colFirst="2" w:colLast="2"/>
            <w:permStart w:id="1964913876" w:edGrp="everyone" w:colFirst="3" w:colLast="3"/>
            <w:permStart w:id="1755666230" w:edGrp="everyone" w:colFirst="4" w:colLast="4"/>
            <w:permStart w:id="1802657523" w:edGrp="everyone" w:colFirst="5" w:colLast="5"/>
            <w:permStart w:id="616451995" w:edGrp="everyone" w:colFirst="6" w:colLast="6"/>
            <w:permStart w:id="2073378762" w:edGrp="everyone" w:colFirst="7" w:colLast="7"/>
            <w:permStart w:id="397102075" w:edGrp="everyone" w:colFirst="8" w:colLast="8"/>
            <w:permStart w:id="1838751521" w:edGrp="everyone" w:colFirst="9" w:colLast="9"/>
            <w:permStart w:id="101081821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254AC18" w14:textId="007B1B7A" w:rsidR="00C85D8A" w:rsidRPr="00C85D8A" w:rsidRDefault="00F731F4" w:rsidP="00C85D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55ACC18" w14:textId="0DD9CD59" w:rsidR="00C85D8A" w:rsidRPr="00C85D8A" w:rsidRDefault="00F731F4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754711E" w14:textId="77A78162" w:rsidR="00C85D8A" w:rsidRPr="00C85D8A" w:rsidRDefault="00F731F4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4D843F70" w14:textId="701B7ED4" w:rsidR="00C85D8A" w:rsidRPr="00C85D8A" w:rsidRDefault="00F731F4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5829B6F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E91CBE9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A489AA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E6135C1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2582573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AA17BD4" w14:textId="77777777" w:rsidR="00C85D8A" w:rsidRPr="00C85D8A" w:rsidRDefault="00C85D8A" w:rsidP="00C85D8A">
            <w:pPr>
              <w:jc w:val="center"/>
            </w:pPr>
          </w:p>
        </w:tc>
      </w:tr>
      <w:permEnd w:id="1162034087"/>
      <w:permEnd w:id="1486245478"/>
      <w:permEnd w:id="1964913876"/>
      <w:permEnd w:id="1755666230"/>
      <w:permEnd w:id="1802657523"/>
      <w:permEnd w:id="616451995"/>
      <w:permEnd w:id="2073378762"/>
      <w:permEnd w:id="397102075"/>
      <w:permEnd w:id="1838751521"/>
      <w:permEnd w:id="101081821"/>
      <w:tr w:rsidR="00C85D8A" w:rsidRPr="00C85D8A" w14:paraId="466CC7C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D5054A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5DCD2F7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23A3A28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579FFAC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2F63776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15E9B57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41E27AE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2891DB5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7E996AC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5EA1648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70995C0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621CDD3A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5639A0C5" w14:textId="77777777" w:rsidR="00C85D8A" w:rsidRPr="00C85D8A" w:rsidRDefault="00C85D8A" w:rsidP="00C85D8A">
            <w:pPr>
              <w:jc w:val="center"/>
            </w:pPr>
            <w:permStart w:id="1429556828" w:edGrp="everyone" w:colFirst="1" w:colLast="1"/>
            <w:permStart w:id="34941400" w:edGrp="everyone" w:colFirst="2" w:colLast="2"/>
            <w:permStart w:id="976559533" w:edGrp="everyone" w:colFirst="3" w:colLast="3"/>
            <w:permStart w:id="557267114" w:edGrp="everyone" w:colFirst="4" w:colLast="4"/>
            <w:permStart w:id="140931676" w:edGrp="everyone" w:colFirst="5" w:colLast="5"/>
            <w:permStart w:id="867195160" w:edGrp="everyone" w:colFirst="6" w:colLast="6"/>
            <w:permStart w:id="1698176681" w:edGrp="everyone" w:colFirst="7" w:colLast="7"/>
            <w:permStart w:id="966741805" w:edGrp="everyone" w:colFirst="8" w:colLast="8"/>
            <w:permStart w:id="278287152" w:edGrp="everyone" w:colFirst="9" w:colLast="9"/>
            <w:permStart w:id="92045240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7BD9803A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2192907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A47EA66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3F84ABC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757D58D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FA87875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D221278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F2B69F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F8E44C3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FF0C0AF" w14:textId="77777777" w:rsidR="00C85D8A" w:rsidRPr="00C85D8A" w:rsidRDefault="00C85D8A" w:rsidP="00C85D8A">
            <w:pPr>
              <w:jc w:val="center"/>
            </w:pPr>
          </w:p>
        </w:tc>
      </w:tr>
    </w:tbl>
    <w:permEnd w:id="1429556828"/>
    <w:permEnd w:id="34941400"/>
    <w:permEnd w:id="976559533"/>
    <w:permEnd w:id="557267114"/>
    <w:permEnd w:id="140931676"/>
    <w:permEnd w:id="867195160"/>
    <w:permEnd w:id="1698176681"/>
    <w:permEnd w:id="966741805"/>
    <w:permEnd w:id="278287152"/>
    <w:permEnd w:id="92045240"/>
    <w:p w14:paraId="085FEA3E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2E53373C" w14:textId="7FCEC68B" w:rsidR="00C85D8A" w:rsidRDefault="00C85D8A" w:rsidP="00C85D8A">
      <w:pPr>
        <w:pStyle w:val="2"/>
        <w:spacing w:before="360" w:after="180"/>
        <w:ind w:left="562" w:hanging="562"/>
      </w:pPr>
      <w:permStart w:id="11341467" w:edGrp="everyone"/>
      <w:r>
        <w:rPr>
          <w:rFonts w:hint="eastAsia"/>
        </w:rPr>
        <w:t>第</w:t>
      </w:r>
      <w:r w:rsidR="00A06A6C">
        <w:rPr>
          <w:rFonts w:hint="eastAsia"/>
        </w:rPr>
        <w:t>1</w:t>
      </w:r>
      <w:r>
        <w:rPr>
          <w:rFonts w:hint="eastAsia"/>
        </w:rPr>
        <w:t>题</w:t>
      </w:r>
    </w:p>
    <w:p w14:paraId="497AC393" w14:textId="09C682C9" w:rsidR="00C85D8A" w:rsidRDefault="00C85D8A" w:rsidP="00C85D8A">
      <w:pPr>
        <w:pStyle w:val="a0"/>
      </w:pPr>
      <w:r>
        <w:rPr>
          <w:rFonts w:hint="eastAsia"/>
        </w:rPr>
        <w:t>答</w:t>
      </w:r>
      <w:r w:rsidR="00F731F4">
        <w:rPr>
          <w:rFonts w:hint="eastAsia"/>
        </w:rPr>
        <w:t>：</w:t>
      </w:r>
    </w:p>
    <w:p w14:paraId="207CDE24" w14:textId="754632F8" w:rsidR="00C01F02" w:rsidRDefault="00C01F02" w:rsidP="00C85D8A">
      <w:pPr>
        <w:pStyle w:val="a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11E4C0E" wp14:editId="57CEE277">
            <wp:extent cx="5278120" cy="2922905"/>
            <wp:effectExtent l="0" t="0" r="0" b="0"/>
            <wp:docPr id="10835909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90934" name="图片 10835909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7FFA" w14:textId="39C703E0" w:rsidR="00A06A6C" w:rsidRDefault="00A06A6C" w:rsidP="00A06A6C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59056CD7" w14:textId="1F942094" w:rsidR="00A06A6C" w:rsidRPr="0025514C" w:rsidRDefault="00A06A6C" w:rsidP="00A06A6C">
      <w:pPr>
        <w:pStyle w:val="a0"/>
      </w:pPr>
      <w:r>
        <w:rPr>
          <w:rFonts w:hint="eastAsia"/>
        </w:rPr>
        <w:t>答</w:t>
      </w:r>
      <w:r w:rsidR="00F731F4">
        <w:rPr>
          <w:rFonts w:hint="eastAsia"/>
        </w:rPr>
        <w:t>：</w:t>
      </w:r>
    </w:p>
    <w:p w14:paraId="22D0000C" w14:textId="4EAFE706" w:rsidR="00A06A6C" w:rsidRPr="00A06A6C" w:rsidRDefault="00C01F02" w:rsidP="00C85D8A">
      <w:pPr>
        <w:pStyle w:val="a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D3EB595" wp14:editId="7B67CA75">
            <wp:extent cx="5278120" cy="4112260"/>
            <wp:effectExtent l="0" t="0" r="0" b="2540"/>
            <wp:docPr id="7997378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37890" name="图片 7997378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1341467"/>
    <w:p w14:paraId="05ADC2E3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761A21D4" w14:textId="5460D88F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327309130" w:edGrp="everyone"/>
      <w:r w:rsidR="00A2603A" w:rsidRPr="00A2603A">
        <w:t>https://gitee.com/llsulmus/computer-network-homework/tree/master/hw10</w:t>
      </w:r>
      <w:permEnd w:id="1327309130"/>
      <w:r>
        <w:rPr>
          <w:rFonts w:hint="eastAsia"/>
        </w:rPr>
        <w:t>。</w:t>
      </w:r>
      <w:permStart w:id="2131254791" w:edGrp="everyone"/>
      <w:r w:rsidR="00A06A6C">
        <w:rPr>
          <w:rFonts w:hint="eastAsia"/>
        </w:rPr>
        <w:t>无</w:t>
      </w:r>
    </w:p>
    <w:permEnd w:id="2131254791"/>
    <w:p w14:paraId="6390B807" w14:textId="77777777" w:rsidR="00F55304" w:rsidRPr="00914C65" w:rsidRDefault="00F55304" w:rsidP="00914C65"/>
    <w:sectPr w:rsidR="00F55304" w:rsidRPr="00914C65" w:rsidSect="00C85D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E8544" w14:textId="77777777" w:rsidR="00043715" w:rsidRDefault="00043715" w:rsidP="00B65163">
      <w:r>
        <w:separator/>
      </w:r>
    </w:p>
  </w:endnote>
  <w:endnote w:type="continuationSeparator" w:id="0">
    <w:p w14:paraId="68FBC7D8" w14:textId="77777777" w:rsidR="00043715" w:rsidRDefault="00043715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A1DC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45AC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FDF6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D306C" w14:textId="77777777" w:rsidR="00043715" w:rsidRDefault="00043715" w:rsidP="00B65163">
      <w:r>
        <w:separator/>
      </w:r>
    </w:p>
  </w:footnote>
  <w:footnote w:type="continuationSeparator" w:id="0">
    <w:p w14:paraId="581F286C" w14:textId="77777777" w:rsidR="00043715" w:rsidRDefault="00043715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0956" w14:textId="77777777" w:rsidR="009851B4" w:rsidRDefault="00000000">
    <w:pPr>
      <w:pStyle w:val="a4"/>
    </w:pPr>
    <w:r>
      <w:rPr>
        <w:noProof/>
      </w:rPr>
      <w:pict w14:anchorId="193C43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B4ED8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E5FE5A" wp14:editId="0D5BA35B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81EFC2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E5FE5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881EFC2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9699AD" wp14:editId="1F923D7E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ABC7F3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9699A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AABC7F3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484DD4BA" wp14:editId="6CE6C81F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6A9AB" w14:textId="77777777" w:rsidR="009851B4" w:rsidRDefault="00000000">
    <w:pPr>
      <w:pStyle w:val="a4"/>
    </w:pPr>
    <w:r>
      <w:rPr>
        <w:noProof/>
      </w:rPr>
      <w:pict w14:anchorId="6C9844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27"/>
    <w:rsid w:val="00027EC4"/>
    <w:rsid w:val="00043715"/>
    <w:rsid w:val="0004581E"/>
    <w:rsid w:val="0007526B"/>
    <w:rsid w:val="000A0703"/>
    <w:rsid w:val="000E5427"/>
    <w:rsid w:val="00144897"/>
    <w:rsid w:val="00172F78"/>
    <w:rsid w:val="001E3AE3"/>
    <w:rsid w:val="00266730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25C17"/>
    <w:rsid w:val="00643C85"/>
    <w:rsid w:val="00652A6D"/>
    <w:rsid w:val="006855EE"/>
    <w:rsid w:val="0074172B"/>
    <w:rsid w:val="00743B9C"/>
    <w:rsid w:val="00761521"/>
    <w:rsid w:val="00841B6D"/>
    <w:rsid w:val="008972A2"/>
    <w:rsid w:val="008A454D"/>
    <w:rsid w:val="00914C65"/>
    <w:rsid w:val="009262BB"/>
    <w:rsid w:val="009311C4"/>
    <w:rsid w:val="00932FD3"/>
    <w:rsid w:val="009851B4"/>
    <w:rsid w:val="009C4500"/>
    <w:rsid w:val="00A06A6C"/>
    <w:rsid w:val="00A2603A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01F02"/>
    <w:rsid w:val="00C85D8A"/>
    <w:rsid w:val="00D056BF"/>
    <w:rsid w:val="00D26425"/>
    <w:rsid w:val="00D37C0D"/>
    <w:rsid w:val="00D91F73"/>
    <w:rsid w:val="00DA5F1C"/>
    <w:rsid w:val="00DC1CE4"/>
    <w:rsid w:val="00E07A27"/>
    <w:rsid w:val="00E1396A"/>
    <w:rsid w:val="00E80092"/>
    <w:rsid w:val="00ED725C"/>
    <w:rsid w:val="00F32737"/>
    <w:rsid w:val="00F374CC"/>
    <w:rsid w:val="00F55304"/>
    <w:rsid w:val="00F731F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E9B5B"/>
  <w15:chartTrackingRefBased/>
  <w15:docId w15:val="{7456AE19-0CBC-41A6-A955-55C083010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85</TotalTime>
  <Pages>3</Pages>
  <Words>119</Words>
  <Characters>155</Characters>
  <Application>Microsoft Office Word</Application>
  <DocSecurity>8</DocSecurity>
  <Lines>31</Lines>
  <Paragraphs>27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4</cp:revision>
  <cp:lastPrinted>2022-09-05T05:36:00Z</cp:lastPrinted>
  <dcterms:created xsi:type="dcterms:W3CDTF">2025-04-08T04:52:00Z</dcterms:created>
  <dcterms:modified xsi:type="dcterms:W3CDTF">2025-04-13T04:44:00Z</dcterms:modified>
</cp:coreProperties>
</file>