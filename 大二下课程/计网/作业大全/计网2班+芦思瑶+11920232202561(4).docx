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4A96" w14:textId="1F219B78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r w:rsidR="002F0929">
        <w:rPr>
          <w:rFonts w:hint="eastAsia"/>
          <w:u w:val="single"/>
        </w:rPr>
        <w:t>5</w:t>
      </w:r>
      <w:r w:rsidRPr="00C85D8A">
        <w:rPr>
          <w:rFonts w:hint="eastAsia"/>
          <w:u w:val="single"/>
        </w:rPr>
        <w:t xml:space="preserve">课　</w:t>
      </w:r>
      <w:r w:rsidR="002F0929">
        <w:rPr>
          <w:rFonts w:hint="eastAsia"/>
          <w:u w:val="single"/>
        </w:rPr>
        <w:t>以太网：分组地址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CF56DA" w14:textId="133C9419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roofErr w:type="gramStart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roofErr w:type="gramEnd"/>
      <w:r w:rsidR="002F0929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="002F0929">
        <w:rPr>
          <w:rFonts w:asciiTheme="minorHAnsi" w:eastAsiaTheme="minorEastAsia" w:hAnsiTheme="minorHAnsi" w:hint="eastAsia"/>
          <w:sz w:val="28"/>
          <w:szCs w:val="28"/>
          <w:u w:val="single"/>
        </w:rPr>
        <w:t>1192023220256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roofErr w:type="gramStart"/>
      <w:r w:rsidR="002F0929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roofErr w:type="gramEnd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2743B480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2E6B2D1D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B705B0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5061152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37754B8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29DED25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6437D66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4D28165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15EEC06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0359233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0DA8B40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1C0E0E4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6245E4E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15CAA460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0AE780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204014EA" w14:textId="5B1FF40A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56F2375" w14:textId="73E1F839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3B0202A" w14:textId="3EFCA5AF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36CEAADF" w14:textId="7D6CF187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17E0F05" w14:textId="577AC8C5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4C12FCC5" w14:textId="1C7509CE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F77F620" w14:textId="5105EE50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829D3F7" w14:textId="26F51E6A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47B54FE5" w14:textId="249C8D4B" w:rsidR="00C85D8A" w:rsidRPr="00C85D8A" w:rsidRDefault="002F0929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1C6E1A1" w14:textId="77777777" w:rsidR="00C85D8A" w:rsidRPr="00C85D8A" w:rsidRDefault="00C85D8A" w:rsidP="00C85D8A">
            <w:pPr>
              <w:jc w:val="center"/>
            </w:pPr>
          </w:p>
        </w:tc>
      </w:tr>
      <w:tr w:rsidR="00C85D8A" w:rsidRPr="00C85D8A" w14:paraId="13BF7B4A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A10A3E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0B6CDB7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6A2D2CF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6221EDE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4AB13E7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0CB5486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21A63DC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019BD56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5256A46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60EE41B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2F5CBCB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2C6B81C2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3E9871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20EF986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2B7741A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2EDCF80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83E5B56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B42B33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8E1BE3D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74BF6D1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8485C6F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B0EE41D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5522BEA" w14:textId="77777777" w:rsidR="00C85D8A" w:rsidRPr="00C85D8A" w:rsidRDefault="00C85D8A" w:rsidP="00C85D8A">
            <w:pPr>
              <w:jc w:val="center"/>
            </w:pPr>
          </w:p>
        </w:tc>
      </w:tr>
    </w:tbl>
    <w:p w14:paraId="335DA979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1DA19EF1" w14:textId="29CCE8C4" w:rsidR="00C85D8A" w:rsidRDefault="00C85D8A" w:rsidP="00C85D8A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 w:rsidR="002F0929">
        <w:rPr>
          <w:rFonts w:hint="eastAsia"/>
        </w:rPr>
        <w:t>1</w:t>
      </w:r>
      <w:r>
        <w:rPr>
          <w:rFonts w:hint="eastAsia"/>
        </w:rPr>
        <w:t>题</w:t>
      </w:r>
    </w:p>
    <w:p w14:paraId="4644F83C" w14:textId="77777777" w:rsidR="00E44C97" w:rsidRDefault="00C6569D" w:rsidP="002A2496">
      <w:pPr>
        <w:pStyle w:val="a0"/>
      </w:pPr>
      <w:r>
        <w:rPr>
          <w:rFonts w:hint="eastAsia"/>
        </w:rPr>
        <w:t>答：</w:t>
      </w:r>
    </w:p>
    <w:p w14:paraId="01577D69" w14:textId="62F55A59" w:rsidR="00E44C97" w:rsidRDefault="002A2496" w:rsidP="002A2496">
      <w:pPr>
        <w:pStyle w:val="a0"/>
        <w:rPr>
          <w:rFonts w:hint="eastAsia"/>
        </w:rPr>
      </w:pPr>
      <w:r>
        <w:rPr>
          <w:rFonts w:hint="eastAsia"/>
        </w:rPr>
        <w:t xml:space="preserve">a: </w:t>
      </w:r>
      <w:r w:rsidR="00C6569D">
        <w:t xml:space="preserve"> </w:t>
      </w:r>
      <w:r w:rsidR="00E44C97">
        <w:rPr>
          <w:rFonts w:hint="eastAsia"/>
        </w:rPr>
        <w:t>每个包大小：</w:t>
      </w:r>
      <w:r w:rsidR="00E44C97">
        <w:rPr>
          <w:rFonts w:hint="eastAsia"/>
        </w:rPr>
        <w:t xml:space="preserve">1500*8=12000 </w:t>
      </w:r>
      <w:r w:rsidR="00E44C97">
        <w:rPr>
          <w:rFonts w:hint="eastAsia"/>
        </w:rPr>
        <w:t>发送一个包的时间</w:t>
      </w:r>
      <w:r w:rsidR="00E44C97">
        <w:rPr>
          <w:rFonts w:hint="eastAsia"/>
        </w:rPr>
        <w:t>t</w:t>
      </w:r>
      <w:r w:rsidR="00E44C97">
        <w:rPr>
          <w:rFonts w:hint="eastAsia"/>
        </w:rPr>
        <w:t>为</w:t>
      </w:r>
      <w:r w:rsidR="00E44C97">
        <w:rPr>
          <w:rFonts w:hint="eastAsia"/>
        </w:rPr>
        <w:t>12000/10*10^7=1.2*10</w:t>
      </w:r>
      <w:r w:rsidR="00E44C97" w:rsidRPr="00E44C97">
        <w:rPr>
          <w:rFonts w:hint="eastAsia"/>
          <w:vertAlign w:val="superscript"/>
        </w:rPr>
        <w:t>-3</w:t>
      </w:r>
      <w:r w:rsidR="00E44C97">
        <w:rPr>
          <w:rFonts w:hint="eastAsia"/>
        </w:rPr>
        <w:t>s</w:t>
      </w:r>
    </w:p>
    <w:p w14:paraId="4C9F5005" w14:textId="34B9AEC4" w:rsidR="00E44C97" w:rsidRDefault="00E44C97" w:rsidP="002A2496">
      <w:pPr>
        <w:pStyle w:val="a0"/>
      </w:pPr>
      <w:r>
        <w:rPr>
          <w:rFonts w:hint="eastAsia"/>
        </w:rPr>
        <w:t>1GB</w:t>
      </w:r>
      <w:r>
        <w:rPr>
          <w:rFonts w:hint="eastAsia"/>
        </w:rPr>
        <w:t>即</w:t>
      </w:r>
      <w:r w:rsidR="00816EA6">
        <w:rPr>
          <w:rFonts w:hint="eastAsia"/>
        </w:rPr>
        <w:t>1*10^9*8byte</w:t>
      </w:r>
    </w:p>
    <w:p w14:paraId="07971327" w14:textId="6031591F" w:rsidR="00816EA6" w:rsidRDefault="00816EA6" w:rsidP="002A2496">
      <w:pPr>
        <w:pStyle w:val="a0"/>
      </w:pPr>
      <w:r>
        <w:rPr>
          <w:rFonts w:hint="eastAsia"/>
        </w:rPr>
        <w:t>包数</w:t>
      </w:r>
      <w:r>
        <w:rPr>
          <w:rFonts w:hint="eastAsia"/>
        </w:rPr>
        <w:t>n=0.66610^6</w:t>
      </w:r>
    </w:p>
    <w:p w14:paraId="68FB559C" w14:textId="212B4613" w:rsidR="00816EA6" w:rsidRDefault="00816EA6" w:rsidP="002A2496">
      <w:pPr>
        <w:pStyle w:val="a0"/>
      </w:pPr>
      <w:r>
        <w:rPr>
          <w:rFonts w:hint="eastAsia"/>
        </w:rPr>
        <w:t>每轮</w:t>
      </w:r>
      <w:r>
        <w:rPr>
          <w:rFonts w:hint="eastAsia"/>
        </w:rPr>
        <w:t>2.4*10^10</w:t>
      </w:r>
      <w:r w:rsidRPr="00816EA6">
        <w:rPr>
          <w:rFonts w:hint="eastAsia"/>
          <w:vertAlign w:val="superscript"/>
        </w:rPr>
        <w:t>-3</w:t>
      </w:r>
      <w:r>
        <w:rPr>
          <w:rFonts w:hint="eastAsia"/>
        </w:rPr>
        <w:t>s</w:t>
      </w:r>
    </w:p>
    <w:p w14:paraId="3BBD2412" w14:textId="5A6DC4CE" w:rsidR="00816EA6" w:rsidRDefault="00816EA6" w:rsidP="00816EA6">
      <w:pPr>
        <w:spacing w:before="120" w:after="120"/>
        <w:ind w:firstLine="420"/>
        <w:rPr>
          <w:rFonts w:hint="eastAsia"/>
        </w:rPr>
      </w:pPr>
      <w:r>
        <w:rPr>
          <w:rFonts w:hint="eastAsia"/>
        </w:rPr>
        <w:t>总时间：</w:t>
      </w:r>
      <w:r>
        <w:t>666667</w:t>
      </w:r>
      <w:r>
        <w:rPr>
          <w:rFonts w:hint="eastAsia"/>
        </w:rPr>
        <w:t>*2.</w:t>
      </w:r>
      <w:r>
        <w:rPr>
          <w:rFonts w:hint="eastAsia"/>
        </w:rPr>
        <w:t>4</w:t>
      </w:r>
      <w:r>
        <w:rPr>
          <w:rFonts w:hint="eastAsia"/>
        </w:rPr>
        <w:t>*10^</w:t>
      </w:r>
      <w:r w:rsidRPr="00816EA6">
        <w:rPr>
          <w:rFonts w:hint="eastAsia"/>
          <w:vertAlign w:val="superscript"/>
        </w:rPr>
        <w:t>-3</w:t>
      </w:r>
      <w:r>
        <w:rPr>
          <w:rFonts w:hint="eastAsia"/>
        </w:rPr>
        <w:t>=1</w:t>
      </w:r>
      <w:r>
        <w:rPr>
          <w:rFonts w:hint="eastAsia"/>
        </w:rPr>
        <w:t>599.8</w:t>
      </w:r>
      <w:r>
        <w:rPr>
          <w:rFonts w:hint="eastAsia"/>
        </w:rPr>
        <w:t>s</w:t>
      </w:r>
    </w:p>
    <w:p w14:paraId="5C5B4C01" w14:textId="25231552" w:rsidR="00C85D8A" w:rsidRDefault="002A2496" w:rsidP="002A2496">
      <w:pPr>
        <w:pStyle w:val="a0"/>
      </w:pPr>
      <w:r>
        <w:rPr>
          <w:rFonts w:hint="eastAsia"/>
        </w:rPr>
        <w:lastRenderedPageBreak/>
        <w:t>b:</w:t>
      </w:r>
      <w:r w:rsidR="00816EA6" w:rsidRPr="00816EA6">
        <w:t xml:space="preserve"> </w:t>
      </w:r>
      <w:r w:rsidR="00816EA6" w:rsidRPr="00816EA6">
        <w:t>2*(1200+</w:t>
      </w:r>
      <w:proofErr w:type="gramStart"/>
      <w:r w:rsidR="00816EA6" w:rsidRPr="00816EA6">
        <w:t>5)*</w:t>
      </w:r>
      <w:proofErr w:type="gramEnd"/>
      <w:r w:rsidR="00816EA6" w:rsidRPr="00816EA6">
        <w:t>666667*10^6=1600s</w:t>
      </w:r>
    </w:p>
    <w:p w14:paraId="78FBB94A" w14:textId="0AC87E7B" w:rsidR="002F0929" w:rsidRDefault="002F0929" w:rsidP="002F0929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6C00432B" w14:textId="793724E6" w:rsidR="002F0929" w:rsidRPr="00F37266" w:rsidRDefault="00C6569D" w:rsidP="002F0929">
      <w:pPr>
        <w:pStyle w:val="a0"/>
      </w:pPr>
      <w:r>
        <w:rPr>
          <w:rFonts w:hint="eastAsia"/>
        </w:rPr>
        <w:t>答：</w:t>
      </w:r>
      <w:r w:rsidRPr="0025514C">
        <w:t xml:space="preserve"> </w:t>
      </w:r>
      <w:r w:rsidR="00F37266" w:rsidRPr="00F37266">
        <w:rPr>
          <w:rFonts w:hint="eastAsia"/>
        </w:rPr>
        <w:t>首先检查</w:t>
      </w:r>
      <w:r w:rsidR="00F37266">
        <w:rPr>
          <w:rFonts w:hint="eastAsia"/>
        </w:rPr>
        <w:t>分组</w:t>
      </w:r>
      <w:r w:rsidR="00F37266" w:rsidRPr="00F37266">
        <w:rPr>
          <w:rFonts w:hint="eastAsia"/>
        </w:rPr>
        <w:t>是否等于本网卡地址，如果相等，则接受并处理该分组</w:t>
      </w:r>
      <w:r w:rsidR="00F37266" w:rsidRPr="00F37266">
        <w:rPr>
          <w:rFonts w:hint="eastAsia"/>
        </w:rPr>
        <w:t xml:space="preserve"> </w:t>
      </w:r>
      <w:r w:rsidR="00F37266" w:rsidRPr="00F37266">
        <w:rPr>
          <w:rFonts w:hint="eastAsia"/>
        </w:rPr>
        <w:t>。如果不相等，接着判断</w:t>
      </w:r>
      <w:r w:rsidR="00F37266">
        <w:rPr>
          <w:rFonts w:hint="eastAsia"/>
        </w:rPr>
        <w:t>分组</w:t>
      </w:r>
      <w:r w:rsidR="00F37266" w:rsidRPr="00F37266">
        <w:rPr>
          <w:rFonts w:hint="eastAsia"/>
        </w:rPr>
        <w:t>是否为广播地址</w:t>
      </w:r>
      <w:r w:rsidR="00F37266">
        <w:rPr>
          <w:rFonts w:hint="eastAsia"/>
        </w:rPr>
        <w:t>或者</w:t>
      </w:r>
      <w:r w:rsidR="00F37266" w:rsidRPr="00F37266">
        <w:rPr>
          <w:rFonts w:hint="eastAsia"/>
        </w:rPr>
        <w:t>多播地址，</w:t>
      </w:r>
      <w:r w:rsidR="00F37266">
        <w:rPr>
          <w:rFonts w:hint="eastAsia"/>
        </w:rPr>
        <w:t>是就</w:t>
      </w:r>
      <w:r w:rsidR="00F37266" w:rsidRPr="00F37266">
        <w:rPr>
          <w:rFonts w:hint="eastAsia"/>
        </w:rPr>
        <w:t>接受并处理分组；若都不是，则</w:t>
      </w:r>
      <w:r w:rsidR="00F37266">
        <w:rPr>
          <w:rFonts w:hint="eastAsia"/>
        </w:rPr>
        <w:t>丢弃</w:t>
      </w:r>
      <w:r w:rsidR="00F37266" w:rsidRPr="00F37266">
        <w:rPr>
          <w:rFonts w:hint="eastAsia"/>
        </w:rPr>
        <w:t>分组。</w:t>
      </w:r>
    </w:p>
    <w:p w14:paraId="141D4841" w14:textId="129A41AC" w:rsidR="002F0929" w:rsidRDefault="002F0929" w:rsidP="002F0929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429329E8" w14:textId="77777777" w:rsidR="00B81561" w:rsidRDefault="00C6569D" w:rsidP="00B81561">
      <w:pPr>
        <w:pStyle w:val="a0"/>
      </w:pPr>
      <w:r>
        <w:rPr>
          <w:rFonts w:hint="eastAsia"/>
        </w:rPr>
        <w:t>答：</w:t>
      </w:r>
      <w:r w:rsidRPr="0025514C">
        <w:t xml:space="preserve"> </w:t>
      </w:r>
    </w:p>
    <w:p w14:paraId="516936DE" w14:textId="5856501B" w:rsidR="00B81561" w:rsidRDefault="00B81561" w:rsidP="00B81561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高效利用资源：局域网内通常有多个设备同时通信，分组交换采用统计多路复用，避免专用线路造成的资源浪费，</w:t>
      </w:r>
      <w:r>
        <w:t xml:space="preserve"> </w:t>
      </w:r>
    </w:p>
    <w:p w14:paraId="4C6AC2EE" w14:textId="2702D51D" w:rsidR="00B81561" w:rsidRDefault="00B81561" w:rsidP="00B81561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支持多对多通信：分组交换允许发送方同时和一个或多个接收方通信，满足</w:t>
      </w:r>
      <w:r>
        <w:rPr>
          <w:rFonts w:hint="eastAsia"/>
        </w:rPr>
        <w:t>多种</w:t>
      </w:r>
      <w:r>
        <w:rPr>
          <w:rFonts w:hint="eastAsia"/>
        </w:rPr>
        <w:t>通信需求</w:t>
      </w:r>
      <w:r>
        <w:rPr>
          <w:rFonts w:hint="eastAsia"/>
        </w:rPr>
        <w:t>。</w:t>
      </w:r>
    </w:p>
    <w:p w14:paraId="58A74325" w14:textId="77777777" w:rsidR="00B81561" w:rsidRDefault="00B81561" w:rsidP="00060133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灵活性和适应性强：通信可在任意时间进行，发送方在两次</w:t>
      </w:r>
      <w:proofErr w:type="gramStart"/>
      <w:r>
        <w:rPr>
          <w:rFonts w:hint="eastAsia"/>
        </w:rPr>
        <w:t>通信间</w:t>
      </w:r>
      <w:proofErr w:type="gramEnd"/>
      <w:r>
        <w:rPr>
          <w:rFonts w:hint="eastAsia"/>
        </w:rPr>
        <w:t>可延迟</w:t>
      </w:r>
      <w:proofErr w:type="gramStart"/>
      <w:r>
        <w:rPr>
          <w:rFonts w:hint="eastAsia"/>
        </w:rPr>
        <w:t>任意时</w:t>
      </w:r>
      <w:proofErr w:type="gramEnd"/>
      <w:r>
        <w:rPr>
          <w:rFonts w:hint="eastAsia"/>
        </w:rPr>
        <w:t>长</w:t>
      </w:r>
      <w:r>
        <w:rPr>
          <w:rFonts w:hint="eastAsia"/>
        </w:rPr>
        <w:t>。</w:t>
      </w:r>
    </w:p>
    <w:p w14:paraId="42699CC3" w14:textId="3FD13BD4" w:rsidR="002F0929" w:rsidRPr="0025514C" w:rsidRDefault="00B81561" w:rsidP="00060133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公平性保障：当多个发送方共享网络时，网络给每个发送方相同的发送机会</w:t>
      </w:r>
      <w:r>
        <w:rPr>
          <w:rFonts w:hint="eastAsia"/>
        </w:rPr>
        <w:t>，</w:t>
      </w:r>
      <w:r>
        <w:rPr>
          <w:rFonts w:hint="eastAsia"/>
        </w:rPr>
        <w:t>避免某个设备长期占用网络。</w:t>
      </w:r>
    </w:p>
    <w:p w14:paraId="0606CEA3" w14:textId="2D7D4789" w:rsidR="002F0929" w:rsidRDefault="002F0929" w:rsidP="002F0929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024C47C6" w14:textId="10ABF91F" w:rsidR="002F0929" w:rsidRPr="002F0929" w:rsidRDefault="00C6569D" w:rsidP="00C6569D">
      <w:pPr>
        <w:pStyle w:val="a0"/>
      </w:pPr>
      <w:r>
        <w:rPr>
          <w:rFonts w:hint="eastAsia"/>
        </w:rPr>
        <w:t>答：</w:t>
      </w:r>
      <w:r w:rsidRPr="002F0929">
        <w:rPr>
          <w:rFonts w:hint="eastAsia"/>
        </w:rPr>
        <w:t xml:space="preserve"> </w:t>
      </w:r>
      <w:r w:rsidR="00E508E6">
        <w:rPr>
          <w:noProof/>
        </w:rPr>
        <w:lastRenderedPageBreak/>
        <w:drawing>
          <wp:inline distT="0" distB="0" distL="0" distR="0" wp14:anchorId="3080E138" wp14:editId="15BE0CF1">
            <wp:extent cx="5278120" cy="7037705"/>
            <wp:effectExtent l="0" t="0" r="0" b="0"/>
            <wp:docPr id="8831544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54469" name="图片 883154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B501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7F4FBDC1" w14:textId="58BBA4E9" w:rsidR="00C85D8A" w:rsidRPr="000A6C1A" w:rsidRDefault="00C85D8A" w:rsidP="00C85D8A">
      <w:pPr>
        <w:pStyle w:val="a0"/>
      </w:pPr>
      <w:r>
        <w:rPr>
          <w:rFonts w:hint="eastAsia"/>
        </w:rPr>
        <w:lastRenderedPageBreak/>
        <w:t>代码上传于：</w:t>
      </w:r>
      <w:r>
        <w:rPr>
          <w:rFonts w:hint="eastAsia"/>
        </w:rPr>
        <w:t>h</w:t>
      </w:r>
      <w:r>
        <w:t>ttps://www.gitee.com/xxx/xxx</w:t>
      </w:r>
      <w:r>
        <w:rPr>
          <w:rFonts w:hint="eastAsia"/>
        </w:rPr>
        <w:t>。</w:t>
      </w:r>
      <w:r w:rsidR="002F0929">
        <w:rPr>
          <w:rFonts w:hint="eastAsia"/>
        </w:rPr>
        <w:t>无</w:t>
      </w:r>
    </w:p>
    <w:p w14:paraId="312F7F83" w14:textId="77777777" w:rsidR="00F55304" w:rsidRPr="00914C65" w:rsidRDefault="00F55304" w:rsidP="00914C65"/>
    <w:sectPr w:rsidR="00F55304" w:rsidRPr="00914C65" w:rsidSect="00C85D8A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9EFD" w14:textId="77777777" w:rsidR="00AC52D4" w:rsidRDefault="00AC52D4" w:rsidP="00B65163">
      <w:r>
        <w:separator/>
      </w:r>
    </w:p>
  </w:endnote>
  <w:endnote w:type="continuationSeparator" w:id="0">
    <w:p w14:paraId="49FDE86F" w14:textId="77777777" w:rsidR="00AC52D4" w:rsidRDefault="00AC52D4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F608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239D" w14:textId="77777777" w:rsidR="00AC52D4" w:rsidRDefault="00AC52D4" w:rsidP="00B65163">
      <w:r>
        <w:separator/>
      </w:r>
    </w:p>
  </w:footnote>
  <w:footnote w:type="continuationSeparator" w:id="0">
    <w:p w14:paraId="1C182082" w14:textId="77777777" w:rsidR="00AC52D4" w:rsidRDefault="00AC52D4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3F46" w14:textId="77777777" w:rsidR="009851B4" w:rsidRDefault="00000000">
    <w:pPr>
      <w:pStyle w:val="a4"/>
    </w:pPr>
    <w:r>
      <w:rPr>
        <w:noProof/>
      </w:rPr>
      <w:pict w14:anchorId="52A024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93D5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2A197" wp14:editId="684E0C86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4B38391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92A19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64B38391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435563" wp14:editId="532F6F3C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D5472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435563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6FD5472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CB3A72" wp14:editId="588E0599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C02A" w14:textId="77777777" w:rsidR="009851B4" w:rsidRDefault="00000000">
    <w:pPr>
      <w:pStyle w:val="a4"/>
    </w:pPr>
    <w:r>
      <w:rPr>
        <w:noProof/>
      </w:rPr>
      <w:pict w14:anchorId="5B79A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4C923997"/>
    <w:multiLevelType w:val="hybridMultilevel"/>
    <w:tmpl w:val="8584A2BC"/>
    <w:lvl w:ilvl="0" w:tplc="3048BB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9"/>
  </w:num>
  <w:num w:numId="2" w16cid:durableId="1959292476">
    <w:abstractNumId w:val="11"/>
  </w:num>
  <w:num w:numId="3" w16cid:durableId="1131292591">
    <w:abstractNumId w:val="6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8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10"/>
  </w:num>
  <w:num w:numId="10" w16cid:durableId="540214028">
    <w:abstractNumId w:val="4"/>
  </w:num>
  <w:num w:numId="11" w16cid:durableId="850339802">
    <w:abstractNumId w:val="7"/>
  </w:num>
  <w:num w:numId="12" w16cid:durableId="525141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attachedTemplate r:id="rId1"/>
  <w:documentProtection w:edit="trackedChanges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98"/>
    <w:rsid w:val="00027EC4"/>
    <w:rsid w:val="0004581E"/>
    <w:rsid w:val="0007526B"/>
    <w:rsid w:val="000A0703"/>
    <w:rsid w:val="000E5427"/>
    <w:rsid w:val="001245E2"/>
    <w:rsid w:val="00144897"/>
    <w:rsid w:val="00172F78"/>
    <w:rsid w:val="001E3AE3"/>
    <w:rsid w:val="002A2496"/>
    <w:rsid w:val="002F0929"/>
    <w:rsid w:val="003219C5"/>
    <w:rsid w:val="00373EA5"/>
    <w:rsid w:val="003A2804"/>
    <w:rsid w:val="003A3FD4"/>
    <w:rsid w:val="003B1A3A"/>
    <w:rsid w:val="00442CA4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7F0798"/>
    <w:rsid w:val="00816EA6"/>
    <w:rsid w:val="00841B6D"/>
    <w:rsid w:val="008972A2"/>
    <w:rsid w:val="008A454D"/>
    <w:rsid w:val="00914C65"/>
    <w:rsid w:val="009262BB"/>
    <w:rsid w:val="009311C4"/>
    <w:rsid w:val="00953D15"/>
    <w:rsid w:val="009851B4"/>
    <w:rsid w:val="009C4500"/>
    <w:rsid w:val="00A30A96"/>
    <w:rsid w:val="00A31109"/>
    <w:rsid w:val="00A7454F"/>
    <w:rsid w:val="00AB3660"/>
    <w:rsid w:val="00AB78A4"/>
    <w:rsid w:val="00AC01F7"/>
    <w:rsid w:val="00AC52D4"/>
    <w:rsid w:val="00AF50C8"/>
    <w:rsid w:val="00B517CA"/>
    <w:rsid w:val="00B65163"/>
    <w:rsid w:val="00B65504"/>
    <w:rsid w:val="00B81561"/>
    <w:rsid w:val="00C62486"/>
    <w:rsid w:val="00C6569D"/>
    <w:rsid w:val="00C85D8A"/>
    <w:rsid w:val="00D056BF"/>
    <w:rsid w:val="00D26425"/>
    <w:rsid w:val="00D37C0D"/>
    <w:rsid w:val="00D91F73"/>
    <w:rsid w:val="00DA5F1C"/>
    <w:rsid w:val="00DC1CE4"/>
    <w:rsid w:val="00DD2CB9"/>
    <w:rsid w:val="00E1396A"/>
    <w:rsid w:val="00E44C97"/>
    <w:rsid w:val="00E508E6"/>
    <w:rsid w:val="00E50D87"/>
    <w:rsid w:val="00E80092"/>
    <w:rsid w:val="00F32737"/>
    <w:rsid w:val="00F37266"/>
    <w:rsid w:val="00F374CC"/>
    <w:rsid w:val="00F55304"/>
    <w:rsid w:val="00F63533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D7694"/>
  <w15:chartTrackingRefBased/>
  <w15:docId w15:val="{27E0FAE2-1160-4537-AF35-C05D5CD8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78EB4-CFA7-44B4-814F-FB6EF2840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359</TotalTime>
  <Pages>4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9</cp:revision>
  <cp:lastPrinted>2022-09-05T05:36:00Z</cp:lastPrinted>
  <dcterms:created xsi:type="dcterms:W3CDTF">2025-03-11T04:24:00Z</dcterms:created>
  <dcterms:modified xsi:type="dcterms:W3CDTF">2025-03-11T14:00:00Z</dcterms:modified>
</cp:coreProperties>
</file>