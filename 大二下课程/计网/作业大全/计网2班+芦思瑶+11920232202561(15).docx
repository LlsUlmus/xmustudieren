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B9AE" w14:textId="379B3EDC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334714855" w:edGrp="everyone"/>
      <w:r w:rsidR="007F4CBF">
        <w:rPr>
          <w:rFonts w:hint="eastAsia"/>
          <w:u w:val="single"/>
        </w:rPr>
        <w:t>20</w:t>
      </w:r>
      <w:permEnd w:id="334714855"/>
      <w:r w:rsidRPr="00C85D8A">
        <w:rPr>
          <w:rFonts w:hint="eastAsia"/>
          <w:u w:val="single"/>
        </w:rPr>
        <w:t xml:space="preserve">课　</w:t>
      </w:r>
      <w:permStart w:id="1286017146" w:edGrp="everyone"/>
      <w:r w:rsidR="007F4CBF">
        <w:rPr>
          <w:rFonts w:hint="eastAsia"/>
          <w:u w:val="single"/>
        </w:rPr>
        <w:t>万维网</w:t>
      </w:r>
      <w:permEnd w:id="1286017146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3400700" w14:textId="1391FA13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327317211" w:edGrp="everyone"/>
      <w:r w:rsidR="007F4CBF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327317211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568278970" w:edGrp="everyone"/>
      <w:r w:rsidR="007F4CBF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1568278970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870486830" w:edGrp="everyone"/>
      <w:r w:rsidR="007F4CBF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1870486830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0A596D16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2FEB1004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23BA8F8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4721F4A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7CB3A21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125EADD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553EF3D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6B1D021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52E6837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704EA5A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1436CD3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156AA7A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37AE2C6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5C8DEA8F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7D228B1" w14:textId="77777777" w:rsidR="00C85D8A" w:rsidRPr="00C85D8A" w:rsidRDefault="00C85D8A" w:rsidP="00C85D8A">
            <w:pPr>
              <w:jc w:val="center"/>
            </w:pPr>
            <w:permStart w:id="431903252" w:edGrp="everyone" w:colFirst="1" w:colLast="1"/>
            <w:permStart w:id="868302479" w:edGrp="everyone" w:colFirst="2" w:colLast="2"/>
            <w:permStart w:id="1294615124" w:edGrp="everyone" w:colFirst="3" w:colLast="3"/>
            <w:permStart w:id="431362199" w:edGrp="everyone" w:colFirst="4" w:colLast="4"/>
            <w:permStart w:id="106959205" w:edGrp="everyone" w:colFirst="5" w:colLast="5"/>
            <w:permStart w:id="848513763" w:edGrp="everyone" w:colFirst="6" w:colLast="6"/>
            <w:permStart w:id="1699373371" w:edGrp="everyone" w:colFirst="7" w:colLast="7"/>
            <w:permStart w:id="1326851579" w:edGrp="everyone" w:colFirst="8" w:colLast="8"/>
            <w:permStart w:id="1379219654" w:edGrp="everyone" w:colFirst="9" w:colLast="9"/>
            <w:permStart w:id="2096369897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046FF3D5" w14:textId="67F07B4A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55E9EA93" w14:textId="0FB6C20B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09D8EC16" w14:textId="713ED2A5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61E5C3EF" w14:textId="1223FC0E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469A8DA7" w14:textId="09895F29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323913BD" w14:textId="7614529A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52B70BDB" w14:textId="04B1CC52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34EB45D" w14:textId="33F80855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D6A2B88" w14:textId="4D64749A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3D14A86B" w14:textId="21DA1BFA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permEnd w:id="431903252"/>
      <w:permEnd w:id="868302479"/>
      <w:permEnd w:id="1294615124"/>
      <w:permEnd w:id="431362199"/>
      <w:permEnd w:id="106959205"/>
      <w:permEnd w:id="848513763"/>
      <w:permEnd w:id="1699373371"/>
      <w:permEnd w:id="1326851579"/>
      <w:permEnd w:id="1379219654"/>
      <w:permEnd w:id="2096369897"/>
      <w:tr w:rsidR="00C85D8A" w:rsidRPr="00C85D8A" w14:paraId="3BD3791F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4B6C5A0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16C75FF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79BA60B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7E1E788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720361C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06CA33A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162C885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4576BF4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7793F80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02A009F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50AA999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16FC1DB8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ADA7261" w14:textId="77777777" w:rsidR="00C85D8A" w:rsidRPr="00C85D8A" w:rsidRDefault="00C85D8A" w:rsidP="00C85D8A">
            <w:pPr>
              <w:jc w:val="center"/>
            </w:pPr>
            <w:permStart w:id="998728298" w:edGrp="everyone" w:colFirst="1" w:colLast="1"/>
            <w:permStart w:id="2145478649" w:edGrp="everyone" w:colFirst="2" w:colLast="2"/>
            <w:permStart w:id="1964523810" w:edGrp="everyone" w:colFirst="3" w:colLast="3"/>
            <w:permStart w:id="45705252" w:edGrp="everyone" w:colFirst="4" w:colLast="4"/>
            <w:permStart w:id="377037539" w:edGrp="everyone" w:colFirst="5" w:colLast="5"/>
            <w:permStart w:id="1701207959" w:edGrp="everyone" w:colFirst="6" w:colLast="6"/>
            <w:permStart w:id="274348279" w:edGrp="everyone" w:colFirst="7" w:colLast="7"/>
            <w:permStart w:id="1847557584" w:edGrp="everyone" w:colFirst="8" w:colLast="8"/>
            <w:permStart w:id="1903125129" w:edGrp="everyone" w:colFirst="9" w:colLast="9"/>
            <w:permStart w:id="1235909231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6962BE17" w14:textId="47700C1A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0C2363CE" w14:textId="308D29D2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44B89B72" w14:textId="328A381A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7930346F" w14:textId="7B971CFA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4958863A" w14:textId="6F3F935C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64223B4E" w14:textId="75052A07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104A102E" w14:textId="0D31E6A5" w:rsidR="00C85D8A" w:rsidRPr="00C85D8A" w:rsidRDefault="00E766F4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45B7D52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4E366A4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2E56FBA" w14:textId="77777777" w:rsidR="00C85D8A" w:rsidRPr="00C85D8A" w:rsidRDefault="00C85D8A" w:rsidP="00C85D8A">
            <w:pPr>
              <w:jc w:val="center"/>
            </w:pPr>
          </w:p>
        </w:tc>
      </w:tr>
    </w:tbl>
    <w:permEnd w:id="998728298"/>
    <w:permEnd w:id="2145478649"/>
    <w:permEnd w:id="1964523810"/>
    <w:permEnd w:id="45705252"/>
    <w:permEnd w:id="377037539"/>
    <w:permEnd w:id="1701207959"/>
    <w:permEnd w:id="274348279"/>
    <w:permEnd w:id="1847557584"/>
    <w:permEnd w:id="1903125129"/>
    <w:permEnd w:id="1235909231"/>
    <w:p w14:paraId="610CEBF1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5332E07D" w14:textId="4DDB2C51" w:rsidR="00C85D8A" w:rsidRDefault="00C85D8A" w:rsidP="00C85D8A">
      <w:pPr>
        <w:pStyle w:val="2"/>
        <w:spacing w:before="360" w:after="180"/>
        <w:ind w:left="562" w:hanging="562"/>
      </w:pPr>
      <w:permStart w:id="263014314" w:edGrp="everyone"/>
      <w:r>
        <w:rPr>
          <w:rFonts w:hint="eastAsia"/>
        </w:rPr>
        <w:t>第</w:t>
      </w:r>
      <w:r w:rsidR="007F4CBF">
        <w:rPr>
          <w:rFonts w:hint="eastAsia"/>
        </w:rPr>
        <w:t>1</w:t>
      </w:r>
      <w:r>
        <w:rPr>
          <w:rFonts w:hint="eastAsia"/>
        </w:rPr>
        <w:t>题</w:t>
      </w:r>
    </w:p>
    <w:p w14:paraId="04462E7D" w14:textId="46C63420" w:rsidR="00DD4CE8" w:rsidRDefault="00C85D8A" w:rsidP="00DD4CE8">
      <w:pPr>
        <w:pStyle w:val="a0"/>
      </w:pPr>
      <w:r>
        <w:rPr>
          <w:rFonts w:hint="eastAsia"/>
        </w:rPr>
        <w:t>答</w:t>
      </w:r>
      <w:r w:rsidR="007F4CBF">
        <w:rPr>
          <w:rFonts w:hint="eastAsia"/>
        </w:rPr>
        <w:t>：</w:t>
      </w:r>
      <w:r w:rsidR="00DD4CE8">
        <w:rPr>
          <w:rFonts w:hint="eastAsia"/>
        </w:rPr>
        <w:t>缓存机制：合理设置</w:t>
      </w:r>
      <w:r w:rsidR="00DD4CE8">
        <w:rPr>
          <w:rFonts w:hint="eastAsia"/>
        </w:rPr>
        <w:t>Cache - Control</w:t>
      </w:r>
      <w:r w:rsidR="00DD4CE8">
        <w:rPr>
          <w:rFonts w:hint="eastAsia"/>
        </w:rPr>
        <w:t>、</w:t>
      </w:r>
      <w:r w:rsidR="00DD4CE8">
        <w:rPr>
          <w:rFonts w:hint="eastAsia"/>
        </w:rPr>
        <w:t>Expires</w:t>
      </w:r>
      <w:r w:rsidR="00DD4CE8">
        <w:rPr>
          <w:rFonts w:hint="eastAsia"/>
        </w:rPr>
        <w:t>等</w:t>
      </w:r>
      <w:r w:rsidR="00DD4CE8">
        <w:rPr>
          <w:rFonts w:hint="eastAsia"/>
        </w:rPr>
        <w:t xml:space="preserve"> HTTP </w:t>
      </w:r>
      <w:r w:rsidR="00DD4CE8">
        <w:rPr>
          <w:rFonts w:hint="eastAsia"/>
        </w:rPr>
        <w:t>缓存头字段，对静态资源设置长缓存时间；利用代理服务器缓存热门页面，减少源服务器负载和用户访问时间。</w:t>
      </w:r>
    </w:p>
    <w:p w14:paraId="13722F4E" w14:textId="77777777" w:rsidR="00DD4CE8" w:rsidRDefault="00DD4CE8" w:rsidP="00DD4CE8">
      <w:pPr>
        <w:pStyle w:val="a0"/>
      </w:pPr>
      <w:r>
        <w:rPr>
          <w:rFonts w:hint="eastAsia"/>
        </w:rPr>
        <w:t>链接结构优化</w:t>
      </w:r>
    </w:p>
    <w:p w14:paraId="39C1D838" w14:textId="77777777" w:rsidR="00DD4CE8" w:rsidRDefault="00DD4CE8" w:rsidP="00DD4CE8">
      <w:pPr>
        <w:pStyle w:val="a0"/>
      </w:pPr>
      <w:r>
        <w:rPr>
          <w:rFonts w:hint="eastAsia"/>
        </w:rPr>
        <w:t>页面优化</w:t>
      </w:r>
    </w:p>
    <w:p w14:paraId="39B22557" w14:textId="37EF1189" w:rsidR="00DD4CE8" w:rsidRDefault="00DD4CE8" w:rsidP="00DD4CE8">
      <w:pPr>
        <w:pStyle w:val="a0"/>
      </w:pPr>
      <w:r>
        <w:rPr>
          <w:rFonts w:hint="eastAsia"/>
        </w:rPr>
        <w:t>性能优化：减少不必要的重定向，确保重定向路径最短。</w:t>
      </w:r>
    </w:p>
    <w:p w14:paraId="56AA0AE7" w14:textId="70585432" w:rsidR="007F4CBF" w:rsidRDefault="007F4CBF" w:rsidP="007F4CBF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33934DD9" w14:textId="77777777" w:rsidR="00DD4CE8" w:rsidRDefault="007F4CBF" w:rsidP="00DD4CE8">
      <w:pPr>
        <w:pStyle w:val="a0"/>
      </w:pPr>
      <w:r>
        <w:rPr>
          <w:rFonts w:hint="eastAsia"/>
        </w:rPr>
        <w:t>答：</w:t>
      </w:r>
    </w:p>
    <w:p w14:paraId="17B64A08" w14:textId="3353DEB3" w:rsidR="00DD4CE8" w:rsidRDefault="00DD4CE8" w:rsidP="00DD4CE8">
      <w:pPr>
        <w:pStyle w:val="a0"/>
      </w:pPr>
      <w:r>
        <w:rPr>
          <w:rFonts w:hint="eastAsia"/>
        </w:rPr>
        <w:t>HTTP</w:t>
      </w:r>
      <w:r>
        <w:rPr>
          <w:rFonts w:hint="eastAsia"/>
        </w:rPr>
        <w:t>：规定客户端和服务器数据传输的格式与规则，负责连接建立与信息交互，支持多种请求方法以实现不同操作。</w:t>
      </w:r>
    </w:p>
    <w:p w14:paraId="4742D160" w14:textId="77777777" w:rsidR="00DD4CE8" w:rsidRDefault="00DD4CE8" w:rsidP="00DD4CE8">
      <w:pPr>
        <w:pStyle w:val="a0"/>
      </w:pPr>
      <w:r>
        <w:rPr>
          <w:rFonts w:hint="eastAsia"/>
        </w:rPr>
        <w:t>URL</w:t>
      </w:r>
      <w:r>
        <w:rPr>
          <w:rFonts w:hint="eastAsia"/>
        </w:rPr>
        <w:t>：唯一标识万维网资源，指定其位置及访问方式，让浏览器能依此找到并获取资源。</w:t>
      </w:r>
    </w:p>
    <w:p w14:paraId="54712AFD" w14:textId="696719C1" w:rsidR="007F4CBF" w:rsidRPr="0025514C" w:rsidRDefault="00DD4CE8" w:rsidP="00DD4CE8">
      <w:pPr>
        <w:pStyle w:val="a0"/>
      </w:pPr>
      <w:r>
        <w:rPr>
          <w:rFonts w:hint="eastAsia"/>
        </w:rPr>
        <w:t>HTML</w:t>
      </w:r>
      <w:r>
        <w:rPr>
          <w:rFonts w:hint="eastAsia"/>
        </w:rPr>
        <w:t>：构建网页结构，描述内容元素，控制展示样式，创建超链接以实现页面导航。</w:t>
      </w:r>
    </w:p>
    <w:p w14:paraId="2981DFC4" w14:textId="125130E6" w:rsidR="007F4CBF" w:rsidRDefault="007F4CBF" w:rsidP="007F4CBF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3E22B488" w14:textId="77777777" w:rsidR="000469A0" w:rsidRDefault="007F4CBF" w:rsidP="000469A0">
      <w:pPr>
        <w:pStyle w:val="a0"/>
      </w:pPr>
      <w:r>
        <w:rPr>
          <w:rFonts w:hint="eastAsia"/>
        </w:rPr>
        <w:t>答：</w:t>
      </w:r>
    </w:p>
    <w:p w14:paraId="0253305B" w14:textId="36B77E01" w:rsidR="000469A0" w:rsidRDefault="000469A0" w:rsidP="000469A0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 xml:space="preserve">Web </w:t>
      </w:r>
      <w:r>
        <w:rPr>
          <w:rFonts w:hint="eastAsia"/>
        </w:rPr>
        <w:t>服务器</w:t>
      </w:r>
      <w:r>
        <w:rPr>
          <w:rFonts w:hint="eastAsia"/>
        </w:rPr>
        <w:t xml:space="preserve"> IP</w:t>
      </w:r>
      <w:r>
        <w:rPr>
          <w:rFonts w:hint="eastAsia"/>
        </w:rPr>
        <w:t>：从数据帧找</w:t>
      </w:r>
      <w:r>
        <w:rPr>
          <w:rFonts w:hint="eastAsia"/>
        </w:rPr>
        <w:t xml:space="preserve"> IP </w:t>
      </w:r>
      <w:r>
        <w:rPr>
          <w:rFonts w:hint="eastAsia"/>
        </w:rPr>
        <w:t>分组，其目的</w:t>
      </w:r>
      <w:r>
        <w:rPr>
          <w:rFonts w:hint="eastAsia"/>
        </w:rPr>
        <w:t xml:space="preserve"> IP 0a 02 80 64 </w:t>
      </w:r>
      <w:r>
        <w:rPr>
          <w:rFonts w:hint="eastAsia"/>
        </w:rPr>
        <w:t>转十进制为</w:t>
      </w:r>
      <w:r>
        <w:rPr>
          <w:rFonts w:hint="eastAsia"/>
        </w:rPr>
        <w:t xml:space="preserve">10.2.128.100 </w:t>
      </w:r>
      <w:r>
        <w:rPr>
          <w:rFonts w:hint="eastAsia"/>
        </w:rPr>
        <w:t>。</w:t>
      </w:r>
    </w:p>
    <w:p w14:paraId="4C72CE7A" w14:textId="77777777" w:rsidR="000469A0" w:rsidRDefault="000469A0" w:rsidP="000469A0">
      <w:pPr>
        <w:pStyle w:val="a0"/>
        <w:rPr>
          <w:rFonts w:hint="eastAsia"/>
        </w:rPr>
      </w:pPr>
      <w:r>
        <w:rPr>
          <w:rFonts w:hint="eastAsia"/>
        </w:rPr>
        <w:t>默认网关</w:t>
      </w:r>
      <w:r>
        <w:rPr>
          <w:rFonts w:hint="eastAsia"/>
        </w:rPr>
        <w:t xml:space="preserve"> MAC</w:t>
      </w:r>
      <w:r>
        <w:rPr>
          <w:rFonts w:hint="eastAsia"/>
        </w:rPr>
        <w:t>：数据帧前</w:t>
      </w:r>
      <w:r>
        <w:rPr>
          <w:rFonts w:hint="eastAsia"/>
        </w:rPr>
        <w:t xml:space="preserve"> 6 </w:t>
      </w:r>
      <w:r>
        <w:rPr>
          <w:rFonts w:hint="eastAsia"/>
        </w:rPr>
        <w:t>字节</w:t>
      </w:r>
      <w:r>
        <w:rPr>
          <w:rFonts w:hint="eastAsia"/>
        </w:rPr>
        <w:t xml:space="preserve">00 - 21 - 27 - 21 - 51 - ee </w:t>
      </w:r>
      <w:r>
        <w:rPr>
          <w:rFonts w:hint="eastAsia"/>
        </w:rPr>
        <w:t>。</w:t>
      </w:r>
    </w:p>
    <w:p w14:paraId="0EE482DB" w14:textId="1654133B" w:rsidR="000469A0" w:rsidRDefault="000469A0" w:rsidP="000469A0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</w:rPr>
        <w:t>用</w:t>
      </w:r>
      <w:r>
        <w:rPr>
          <w:rFonts w:hint="eastAsia"/>
        </w:rPr>
        <w:t xml:space="preserve"> ARP </w:t>
      </w:r>
      <w:r>
        <w:rPr>
          <w:rFonts w:hint="eastAsia"/>
        </w:rPr>
        <w:t>协议确定目的</w:t>
      </w:r>
      <w:r>
        <w:rPr>
          <w:rFonts w:hint="eastAsia"/>
        </w:rPr>
        <w:t xml:space="preserve"> MAC</w:t>
      </w:r>
      <w:r>
        <w:rPr>
          <w:rFonts w:hint="eastAsia"/>
        </w:rPr>
        <w:t>。</w:t>
      </w:r>
    </w:p>
    <w:p w14:paraId="6F7CD237" w14:textId="77777777" w:rsidR="000469A0" w:rsidRDefault="000469A0" w:rsidP="000469A0">
      <w:pPr>
        <w:pStyle w:val="a0"/>
        <w:rPr>
          <w:rFonts w:hint="eastAsia"/>
        </w:rPr>
      </w:pPr>
      <w:r>
        <w:rPr>
          <w:rFonts w:hint="eastAsia"/>
        </w:rPr>
        <w:t xml:space="preserve">ARP </w:t>
      </w:r>
      <w:r>
        <w:rPr>
          <w:rFonts w:hint="eastAsia"/>
        </w:rPr>
        <w:t>请求报文封装帧的目的</w:t>
      </w:r>
      <w:r>
        <w:rPr>
          <w:rFonts w:hint="eastAsia"/>
        </w:rPr>
        <w:t xml:space="preserve"> MAC </w:t>
      </w:r>
      <w:r>
        <w:rPr>
          <w:rFonts w:hint="eastAsia"/>
        </w:rPr>
        <w:t>是广播地址</w:t>
      </w:r>
      <w:r>
        <w:rPr>
          <w:rFonts w:hint="eastAsia"/>
        </w:rPr>
        <w:t xml:space="preserve">ff - ff - ff - ff - ff - ff </w:t>
      </w:r>
      <w:r>
        <w:rPr>
          <w:rFonts w:hint="eastAsia"/>
        </w:rPr>
        <w:t>。</w:t>
      </w:r>
    </w:p>
    <w:p w14:paraId="22996CD6" w14:textId="19105AB1" w:rsidR="000469A0" w:rsidRDefault="000469A0" w:rsidP="000469A0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</w:rPr>
        <w:t>初始请求</w:t>
      </w:r>
      <w:r>
        <w:rPr>
          <w:rFonts w:hint="eastAsia"/>
        </w:rPr>
        <w:t xml:space="preserve"> 1 </w:t>
      </w:r>
      <w:r>
        <w:rPr>
          <w:rFonts w:hint="eastAsia"/>
        </w:rPr>
        <w:t>个</w:t>
      </w:r>
      <w:r>
        <w:rPr>
          <w:rFonts w:hint="eastAsia"/>
        </w:rPr>
        <w:t xml:space="preserve"> RTT</w:t>
      </w:r>
      <w:r>
        <w:rPr>
          <w:rFonts w:hint="eastAsia"/>
        </w:rPr>
        <w:t>，</w:t>
      </w:r>
      <w:r>
        <w:rPr>
          <w:rFonts w:hint="eastAsia"/>
        </w:rPr>
        <w:t xml:space="preserve">5 </w:t>
      </w:r>
      <w:r>
        <w:rPr>
          <w:rFonts w:hint="eastAsia"/>
        </w:rPr>
        <w:t>个图像各需</w:t>
      </w:r>
      <w:r>
        <w:rPr>
          <w:rFonts w:hint="eastAsia"/>
        </w:rPr>
        <w:t xml:space="preserve"> 1 </w:t>
      </w:r>
      <w:r>
        <w:rPr>
          <w:rFonts w:hint="eastAsia"/>
        </w:rPr>
        <w:t>个</w:t>
      </w:r>
      <w:r>
        <w:rPr>
          <w:rFonts w:hint="eastAsia"/>
        </w:rPr>
        <w:t xml:space="preserve"> RTT</w:t>
      </w:r>
      <w:r>
        <w:rPr>
          <w:rFonts w:hint="eastAsia"/>
        </w:rPr>
        <w:t>，共</w:t>
      </w:r>
      <w:r>
        <w:rPr>
          <w:rFonts w:hint="eastAsia"/>
        </w:rPr>
        <w:t xml:space="preserve"> 6 </w:t>
      </w:r>
      <w:r>
        <w:rPr>
          <w:rFonts w:hint="eastAsia"/>
        </w:rPr>
        <w:t>个</w:t>
      </w:r>
      <w:r>
        <w:rPr>
          <w:rFonts w:hint="eastAsia"/>
        </w:rPr>
        <w:t xml:space="preserve"> RTT</w:t>
      </w:r>
      <w:r>
        <w:rPr>
          <w:rFonts w:hint="eastAsia"/>
        </w:rPr>
        <w:t>。</w:t>
      </w:r>
    </w:p>
    <w:p w14:paraId="767234D9" w14:textId="002C8370" w:rsidR="007F4CBF" w:rsidRPr="0025514C" w:rsidRDefault="000469A0" w:rsidP="000469A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</w:rPr>
        <w:t xml:space="preserve">TTL </w:t>
      </w:r>
      <w:r>
        <w:rPr>
          <w:rFonts w:hint="eastAsia"/>
        </w:rPr>
        <w:t>减</w:t>
      </w:r>
      <w:r>
        <w:rPr>
          <w:rFonts w:hint="eastAsia"/>
        </w:rPr>
        <w:t xml:space="preserve"> 1 </w:t>
      </w:r>
      <w:r>
        <w:rPr>
          <w:rFonts w:hint="eastAsia"/>
        </w:rPr>
        <w:t>后重算首部校验和；可能因</w:t>
      </w:r>
      <w:r>
        <w:rPr>
          <w:rFonts w:hint="eastAsia"/>
        </w:rPr>
        <w:t xml:space="preserve"> NAT </w:t>
      </w:r>
      <w:r>
        <w:rPr>
          <w:rFonts w:hint="eastAsia"/>
        </w:rPr>
        <w:t>转换修改源</w:t>
      </w:r>
      <w:r>
        <w:rPr>
          <w:rFonts w:hint="eastAsia"/>
        </w:rPr>
        <w:t xml:space="preserve"> IP</w:t>
      </w:r>
      <w:r>
        <w:rPr>
          <w:rFonts w:hint="eastAsia"/>
        </w:rPr>
        <w:t>（私有转</w:t>
      </w:r>
      <w:r>
        <w:rPr>
          <w:rFonts w:hint="eastAsia"/>
        </w:rPr>
        <w:lastRenderedPageBreak/>
        <w:t>公网</w:t>
      </w:r>
      <w:r>
        <w:rPr>
          <w:rFonts w:hint="eastAsia"/>
        </w:rPr>
        <w:t xml:space="preserve"> </w:t>
      </w:r>
      <w:r>
        <w:rPr>
          <w:rFonts w:hint="eastAsia"/>
        </w:rPr>
        <w:t>），目的</w:t>
      </w:r>
      <w:r>
        <w:rPr>
          <w:rFonts w:hint="eastAsia"/>
        </w:rPr>
        <w:t xml:space="preserve"> IP </w:t>
      </w:r>
      <w:r>
        <w:rPr>
          <w:rFonts w:hint="eastAsia"/>
        </w:rPr>
        <w:t>可能不变。</w:t>
      </w:r>
    </w:p>
    <w:p w14:paraId="54BE132D" w14:textId="2161C9CF" w:rsidR="007F4CBF" w:rsidRDefault="007F4CBF" w:rsidP="007F4CBF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6763289A" w14:textId="69E35A04" w:rsidR="007F4CBF" w:rsidRDefault="007F4CBF" w:rsidP="007F4CBF">
      <w:pPr>
        <w:pStyle w:val="a0"/>
      </w:pPr>
      <w:r>
        <w:rPr>
          <w:rFonts w:hint="eastAsia"/>
        </w:rPr>
        <w:t>答：</w:t>
      </w:r>
    </w:p>
    <w:p w14:paraId="0E93A9B3" w14:textId="7E4F120D" w:rsidR="000469A0" w:rsidRDefault="000469A0" w:rsidP="007F4CBF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1.D</w:t>
      </w:r>
    </w:p>
    <w:p w14:paraId="3C32169A" w14:textId="3A746FAA" w:rsidR="000469A0" w:rsidRDefault="000469A0" w:rsidP="007F4CBF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2.D</w:t>
      </w:r>
    </w:p>
    <w:p w14:paraId="27CC356A" w14:textId="1FEC98D0" w:rsidR="000469A0" w:rsidRDefault="000469A0" w:rsidP="007F4CBF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3.C</w:t>
      </w:r>
    </w:p>
    <w:p w14:paraId="7E570D84" w14:textId="52AF250D" w:rsidR="000469A0" w:rsidRDefault="000469A0" w:rsidP="007F4CBF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4.C</w:t>
      </w:r>
    </w:p>
    <w:p w14:paraId="399B046D" w14:textId="242D341F" w:rsidR="000469A0" w:rsidRDefault="000469A0" w:rsidP="007F4CBF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5.C</w:t>
      </w:r>
    </w:p>
    <w:p w14:paraId="09B39DD0" w14:textId="75355F47" w:rsidR="000469A0" w:rsidRDefault="000469A0" w:rsidP="000469A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6.2</w:t>
      </w:r>
    </w:p>
    <w:p w14:paraId="46A676BA" w14:textId="1B9514B7" w:rsidR="000469A0" w:rsidRDefault="000469A0" w:rsidP="000469A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7.A</w:t>
      </w:r>
    </w:p>
    <w:p w14:paraId="6B860D68" w14:textId="414875F0" w:rsidR="000469A0" w:rsidRDefault="000469A0" w:rsidP="000469A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8.A</w:t>
      </w:r>
    </w:p>
    <w:p w14:paraId="038D874E" w14:textId="13E160A4" w:rsidR="000469A0" w:rsidRDefault="000469A0" w:rsidP="000469A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9.C</w:t>
      </w:r>
    </w:p>
    <w:p w14:paraId="44A78DB3" w14:textId="48452EFF" w:rsidR="000469A0" w:rsidRDefault="000469A0" w:rsidP="000469A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10.B</w:t>
      </w:r>
    </w:p>
    <w:p w14:paraId="5229BC43" w14:textId="2128C80D" w:rsidR="000469A0" w:rsidRDefault="000469A0" w:rsidP="000469A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11.A</w:t>
      </w:r>
    </w:p>
    <w:p w14:paraId="0F78B067" w14:textId="348F6547" w:rsidR="000469A0" w:rsidRDefault="000469A0" w:rsidP="000469A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12.A</w:t>
      </w:r>
    </w:p>
    <w:p w14:paraId="2FCE415D" w14:textId="7C2D245D" w:rsidR="000469A0" w:rsidRDefault="000469A0" w:rsidP="000469A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13.D</w:t>
      </w:r>
    </w:p>
    <w:p w14:paraId="158ED5D8" w14:textId="6AD9003D" w:rsidR="000469A0" w:rsidRPr="007F4CBF" w:rsidRDefault="000469A0" w:rsidP="000469A0">
      <w:pPr>
        <w:pStyle w:val="a0"/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14.A</w:t>
      </w:r>
    </w:p>
    <w:permEnd w:id="263014314"/>
    <w:p w14:paraId="2A74ED9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62CBF22D" w14:textId="1738135A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290131478" w:edGrp="everyone"/>
      <w:r>
        <w:rPr>
          <w:rFonts w:hint="eastAsia"/>
        </w:rPr>
        <w:t>h</w:t>
      </w:r>
      <w:r>
        <w:t>ttps://www.gitee.com/xxx/xxx</w:t>
      </w:r>
      <w:permEnd w:id="290131478"/>
      <w:r>
        <w:rPr>
          <w:rFonts w:hint="eastAsia"/>
        </w:rPr>
        <w:t>。</w:t>
      </w:r>
      <w:permStart w:id="1983456868" w:edGrp="everyone"/>
      <w:r w:rsidR="00591BE5">
        <w:rPr>
          <w:rFonts w:hint="eastAsia"/>
        </w:rPr>
        <w:t>无</w:t>
      </w:r>
    </w:p>
    <w:permEnd w:id="1983456868"/>
    <w:p w14:paraId="4516A242" w14:textId="77777777" w:rsidR="00F55304" w:rsidRPr="00914C65" w:rsidRDefault="00F55304" w:rsidP="00914C65"/>
    <w:sectPr w:rsidR="00F55304" w:rsidRPr="00914C65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26521" w14:textId="77777777" w:rsidR="00CF70D3" w:rsidRDefault="00CF70D3" w:rsidP="00B65163">
      <w:r>
        <w:separator/>
      </w:r>
    </w:p>
  </w:endnote>
  <w:endnote w:type="continuationSeparator" w:id="0">
    <w:p w14:paraId="35A688E6" w14:textId="77777777" w:rsidR="00CF70D3" w:rsidRDefault="00CF70D3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5CF4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846E4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990D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8179C" w14:textId="77777777" w:rsidR="00CF70D3" w:rsidRDefault="00CF70D3" w:rsidP="00B65163">
      <w:r>
        <w:separator/>
      </w:r>
    </w:p>
  </w:footnote>
  <w:footnote w:type="continuationSeparator" w:id="0">
    <w:p w14:paraId="28DE4DAF" w14:textId="77777777" w:rsidR="00CF70D3" w:rsidRDefault="00CF70D3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B0F27" w14:textId="77777777" w:rsidR="009851B4" w:rsidRDefault="00000000">
    <w:pPr>
      <w:pStyle w:val="a4"/>
    </w:pPr>
    <w:r>
      <w:rPr>
        <w:noProof/>
      </w:rPr>
      <w:pict w14:anchorId="5B5A18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B6A18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A62CA5E" wp14:editId="2AFA38D0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17660E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62CA5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6A17660E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C625409" wp14:editId="433EBA41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B01056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625409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54B01056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87C3969" wp14:editId="30B35D44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D69F" w14:textId="77777777" w:rsidR="009851B4" w:rsidRDefault="00000000">
    <w:pPr>
      <w:pStyle w:val="a4"/>
    </w:pPr>
    <w:r>
      <w:rPr>
        <w:noProof/>
      </w:rPr>
      <w:pict w14:anchorId="6C0DD7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76"/>
    <w:rsid w:val="00027EC4"/>
    <w:rsid w:val="0004581E"/>
    <w:rsid w:val="000469A0"/>
    <w:rsid w:val="0007526B"/>
    <w:rsid w:val="000A0703"/>
    <w:rsid w:val="000B7C2C"/>
    <w:rsid w:val="000E5427"/>
    <w:rsid w:val="0012442C"/>
    <w:rsid w:val="00144897"/>
    <w:rsid w:val="00172F78"/>
    <w:rsid w:val="001E3AE3"/>
    <w:rsid w:val="002B6E66"/>
    <w:rsid w:val="003219C5"/>
    <w:rsid w:val="00373EA5"/>
    <w:rsid w:val="003A2804"/>
    <w:rsid w:val="003A3FD4"/>
    <w:rsid w:val="003B1A3A"/>
    <w:rsid w:val="00463A8C"/>
    <w:rsid w:val="00490993"/>
    <w:rsid w:val="004A3A1B"/>
    <w:rsid w:val="004F7611"/>
    <w:rsid w:val="00514214"/>
    <w:rsid w:val="00536E1A"/>
    <w:rsid w:val="00556EED"/>
    <w:rsid w:val="0057466E"/>
    <w:rsid w:val="00591BE5"/>
    <w:rsid w:val="005A1469"/>
    <w:rsid w:val="005A6E2E"/>
    <w:rsid w:val="00643C85"/>
    <w:rsid w:val="00652A6D"/>
    <w:rsid w:val="006855EE"/>
    <w:rsid w:val="00743B9C"/>
    <w:rsid w:val="00761521"/>
    <w:rsid w:val="007F4CBF"/>
    <w:rsid w:val="00841B6D"/>
    <w:rsid w:val="008972A2"/>
    <w:rsid w:val="008A454D"/>
    <w:rsid w:val="00914C65"/>
    <w:rsid w:val="009262BB"/>
    <w:rsid w:val="009311C4"/>
    <w:rsid w:val="009724E1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BC6076"/>
    <w:rsid w:val="00C85D8A"/>
    <w:rsid w:val="00C965ED"/>
    <w:rsid w:val="00CF70D3"/>
    <w:rsid w:val="00D056BF"/>
    <w:rsid w:val="00D26425"/>
    <w:rsid w:val="00D37C0D"/>
    <w:rsid w:val="00D91F73"/>
    <w:rsid w:val="00DA5F1C"/>
    <w:rsid w:val="00DC1CE4"/>
    <w:rsid w:val="00DD4CE8"/>
    <w:rsid w:val="00E1396A"/>
    <w:rsid w:val="00E766F4"/>
    <w:rsid w:val="00E80092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EE1FC"/>
  <w15:chartTrackingRefBased/>
  <w15:docId w15:val="{DBB72AC3-913D-43A2-9C8F-CF52C398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274</TotalTime>
  <Pages>4</Pages>
  <Words>391</Words>
  <Characters>482</Characters>
  <Application>Microsoft Office Word</Application>
  <DocSecurity>8</DocSecurity>
  <Lines>80</Lines>
  <Paragraphs>124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7</cp:revision>
  <cp:lastPrinted>2022-09-05T05:36:00Z</cp:lastPrinted>
  <dcterms:created xsi:type="dcterms:W3CDTF">2025-05-12T04:47:00Z</dcterms:created>
  <dcterms:modified xsi:type="dcterms:W3CDTF">2025-05-13T12:46:00Z</dcterms:modified>
</cp:coreProperties>
</file>