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27B4" w14:textId="152F7CA8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563096288" w:edGrp="everyone"/>
      <w:r w:rsidRPr="00C85D8A">
        <w:rPr>
          <w:rFonts w:hint="eastAsia"/>
          <w:u w:val="single"/>
        </w:rPr>
        <w:t>1</w:t>
      </w:r>
      <w:r w:rsidR="005564BF">
        <w:rPr>
          <w:rFonts w:hint="eastAsia"/>
          <w:u w:val="single"/>
        </w:rPr>
        <w:t>7</w:t>
      </w:r>
      <w:permEnd w:id="563096288"/>
      <w:r w:rsidRPr="00C85D8A">
        <w:rPr>
          <w:rFonts w:hint="eastAsia"/>
          <w:u w:val="single"/>
        </w:rPr>
        <w:t xml:space="preserve">课　</w:t>
      </w:r>
      <w:permStart w:id="775108352" w:edGrp="everyone"/>
      <w:r w:rsidR="005564BF">
        <w:rPr>
          <w:rFonts w:hint="eastAsia"/>
          <w:u w:val="single"/>
        </w:rPr>
        <w:t>域名系统</w:t>
      </w:r>
      <w:permEnd w:id="775108352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294A0666" w14:textId="431FE9A6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965808887" w:edGrp="everyone"/>
      <w:r w:rsidR="005564BF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965808887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26956483" w:edGrp="everyone"/>
      <w:r w:rsidR="005564BF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126956483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207321483" w:edGrp="everyone"/>
      <w:r w:rsidR="005564BF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207321483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17E44103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254DF6AE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2A9ECE4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295C70D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5A624D1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0834226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53199CD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18A2DDD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3B26477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46918F4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593377B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2684227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362ADC3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053CB487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AFD3180" w14:textId="77777777" w:rsidR="00C85D8A" w:rsidRPr="00C85D8A" w:rsidRDefault="00C85D8A" w:rsidP="00C85D8A">
            <w:pPr>
              <w:jc w:val="center"/>
            </w:pPr>
            <w:permStart w:id="599473790" w:edGrp="everyone" w:colFirst="1" w:colLast="1"/>
            <w:permStart w:id="2028013177" w:edGrp="everyone" w:colFirst="2" w:colLast="2"/>
            <w:permStart w:id="641411785" w:edGrp="everyone" w:colFirst="3" w:colLast="3"/>
            <w:permStart w:id="1591046106" w:edGrp="everyone" w:colFirst="4" w:colLast="4"/>
            <w:permStart w:id="1642294571" w:edGrp="everyone" w:colFirst="5" w:colLast="5"/>
            <w:permStart w:id="1042418643" w:edGrp="everyone" w:colFirst="6" w:colLast="6"/>
            <w:permStart w:id="1349409175" w:edGrp="everyone" w:colFirst="7" w:colLast="7"/>
            <w:permStart w:id="1407473921" w:edGrp="everyone" w:colFirst="8" w:colLast="8"/>
            <w:permStart w:id="1270224255" w:edGrp="everyone" w:colFirst="9" w:colLast="9"/>
            <w:permStart w:id="66205732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1E60CF7F" w14:textId="1E9400DE" w:rsidR="00C85D8A" w:rsidRPr="00C85D8A" w:rsidRDefault="008A4539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0305065E" w14:textId="2A67A1AE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72D205B5" w14:textId="64B269C0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7E31EE7C" w14:textId="2B8FC6EA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5C96F405" w14:textId="45CEC285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261C5017" w14:textId="2809350B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273947E4" w14:textId="0444C0D7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5B87BEE2" w14:textId="5CA6A36A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01B2C1C4" w14:textId="7FD7F2E5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41C031A1" w14:textId="1A8E2FC8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permEnd w:id="599473790"/>
      <w:permEnd w:id="2028013177"/>
      <w:permEnd w:id="641411785"/>
      <w:permEnd w:id="1591046106"/>
      <w:permEnd w:id="1642294571"/>
      <w:permEnd w:id="1042418643"/>
      <w:permEnd w:id="1349409175"/>
      <w:permEnd w:id="1407473921"/>
      <w:permEnd w:id="1270224255"/>
      <w:permEnd w:id="66205732"/>
      <w:tr w:rsidR="00C85D8A" w:rsidRPr="00C85D8A" w14:paraId="2F55B543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4E64AA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11CAB79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28F119C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4476DAE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1EB8DA8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34A494F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28F3570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1A5E106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25A7A14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2AE3B9B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7D57E0B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55417047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61795E6" w14:textId="77777777" w:rsidR="00C85D8A" w:rsidRPr="00C85D8A" w:rsidRDefault="00C85D8A" w:rsidP="00C85D8A">
            <w:pPr>
              <w:jc w:val="center"/>
            </w:pPr>
            <w:permStart w:id="597458419" w:edGrp="everyone" w:colFirst="1" w:colLast="1"/>
            <w:permStart w:id="152525382" w:edGrp="everyone" w:colFirst="2" w:colLast="2"/>
            <w:permStart w:id="1129933098" w:edGrp="everyone" w:colFirst="3" w:colLast="3"/>
            <w:permStart w:id="414081781" w:edGrp="everyone" w:colFirst="4" w:colLast="4"/>
            <w:permStart w:id="2027388809" w:edGrp="everyone" w:colFirst="5" w:colLast="5"/>
            <w:permStart w:id="449786670" w:edGrp="everyone" w:colFirst="6" w:colLast="6"/>
            <w:permStart w:id="1460543008" w:edGrp="everyone" w:colFirst="7" w:colLast="7"/>
            <w:permStart w:id="285436855" w:edGrp="everyone" w:colFirst="8" w:colLast="8"/>
            <w:permStart w:id="54023627" w:edGrp="everyone" w:colFirst="9" w:colLast="9"/>
            <w:permStart w:id="1604467050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51DE41C4" w14:textId="3613A31F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CB</w:t>
            </w:r>
          </w:p>
        </w:tc>
        <w:tc>
          <w:tcPr>
            <w:tcW w:w="680" w:type="dxa"/>
            <w:vAlign w:val="center"/>
          </w:tcPr>
          <w:p w14:paraId="568DD24B" w14:textId="2A65BD25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19C97C23" w14:textId="1C1608F7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61AC0BFA" w14:textId="14629B03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205457AE" w14:textId="58F1849C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BA</w:t>
            </w:r>
          </w:p>
        </w:tc>
        <w:tc>
          <w:tcPr>
            <w:tcW w:w="680" w:type="dxa"/>
            <w:vAlign w:val="center"/>
          </w:tcPr>
          <w:p w14:paraId="5EB46A3A" w14:textId="44793448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4A5C1FDE" w14:textId="78D77F4D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4B3F5799" w14:textId="7E3BA24F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58105B27" w14:textId="50CE9BEC" w:rsidR="00C85D8A" w:rsidRPr="00C85D8A" w:rsidRDefault="00565590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0685C774" w14:textId="77777777" w:rsidR="00C85D8A" w:rsidRPr="00C85D8A" w:rsidRDefault="00C85D8A" w:rsidP="00C85D8A">
            <w:pPr>
              <w:jc w:val="center"/>
            </w:pPr>
          </w:p>
        </w:tc>
      </w:tr>
    </w:tbl>
    <w:permEnd w:id="597458419"/>
    <w:permEnd w:id="152525382"/>
    <w:permEnd w:id="1129933098"/>
    <w:permEnd w:id="414081781"/>
    <w:permEnd w:id="2027388809"/>
    <w:permEnd w:id="449786670"/>
    <w:permEnd w:id="1460543008"/>
    <w:permEnd w:id="285436855"/>
    <w:permEnd w:id="54023627"/>
    <w:permEnd w:id="1604467050"/>
    <w:p w14:paraId="4A7D240A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F770910" w14:textId="06E0F702" w:rsidR="00C85D8A" w:rsidRDefault="00C85D8A" w:rsidP="00C85D8A">
      <w:pPr>
        <w:pStyle w:val="2"/>
        <w:spacing w:before="360" w:after="180"/>
        <w:ind w:left="562" w:hanging="562"/>
      </w:pPr>
      <w:permStart w:id="263062294" w:edGrp="everyone"/>
      <w:r>
        <w:rPr>
          <w:rFonts w:hint="eastAsia"/>
        </w:rPr>
        <w:t>第</w:t>
      </w:r>
      <w:r w:rsidR="005564BF">
        <w:rPr>
          <w:rFonts w:hint="eastAsia"/>
        </w:rPr>
        <w:t>1</w:t>
      </w:r>
      <w:r>
        <w:rPr>
          <w:rFonts w:hint="eastAsia"/>
        </w:rPr>
        <w:t>题</w:t>
      </w:r>
    </w:p>
    <w:p w14:paraId="24A395D0" w14:textId="71670A1E" w:rsidR="00C85D8A" w:rsidRDefault="00C85D8A" w:rsidP="00C85D8A">
      <w:pPr>
        <w:pStyle w:val="a0"/>
      </w:pPr>
      <w:r>
        <w:rPr>
          <w:rFonts w:hint="eastAsia"/>
        </w:rPr>
        <w:t>答</w:t>
      </w:r>
      <w:r w:rsidR="005564BF">
        <w:rPr>
          <w:rFonts w:hint="eastAsia"/>
        </w:rPr>
        <w:t>：</w:t>
      </w:r>
      <w:r w:rsidR="00F90E55" w:rsidRPr="00F90E55">
        <w:rPr>
          <w:rFonts w:hint="eastAsia"/>
        </w:rPr>
        <w:t xml:space="preserve">DNS </w:t>
      </w:r>
      <w:r w:rsidR="00F90E55" w:rsidRPr="00F90E55">
        <w:rPr>
          <w:rFonts w:hint="eastAsia"/>
        </w:rPr>
        <w:t>解析速度主要取决于解析路径长度，而非域名层次结构的段数。限制段数仅减少域名字符串长度，不影响解析时的递归</w:t>
      </w:r>
      <w:r w:rsidR="00F90E55">
        <w:rPr>
          <w:rFonts w:hint="eastAsia"/>
        </w:rPr>
        <w:t>or</w:t>
      </w:r>
      <w:r w:rsidR="00F90E55" w:rsidRPr="00F90E55">
        <w:rPr>
          <w:rFonts w:hint="eastAsia"/>
        </w:rPr>
        <w:t>迭代查询次数，因此对速度无直接影响</w:t>
      </w:r>
      <w:r w:rsidR="00F90E55">
        <w:rPr>
          <w:rFonts w:hint="eastAsia"/>
        </w:rPr>
        <w:t>。</w:t>
      </w:r>
    </w:p>
    <w:p w14:paraId="023564E4" w14:textId="22E74A45" w:rsidR="005564BF" w:rsidRDefault="005564BF" w:rsidP="005564BF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556C256A" w14:textId="4895A3DD" w:rsidR="005564BF" w:rsidRPr="0025514C" w:rsidRDefault="005564BF" w:rsidP="00F90E55">
      <w:pPr>
        <w:pStyle w:val="a0"/>
      </w:pPr>
      <w:r>
        <w:rPr>
          <w:rFonts w:hint="eastAsia"/>
        </w:rPr>
        <w:t>答：</w:t>
      </w:r>
      <w:r w:rsidR="00F90E55">
        <w:rPr>
          <w:rFonts w:hint="eastAsia"/>
        </w:rPr>
        <w:t>不同</w:t>
      </w:r>
      <w:r w:rsidR="00F90E55">
        <w:rPr>
          <w:rFonts w:hint="eastAsia"/>
        </w:rPr>
        <w:t>。</w:t>
      </w:r>
      <w:r w:rsidR="00F90E55">
        <w:rPr>
          <w:rFonts w:hint="eastAsia"/>
        </w:rPr>
        <w:t xml:space="preserve">DNS </w:t>
      </w:r>
      <w:r w:rsidR="00F90E55">
        <w:rPr>
          <w:rFonts w:hint="eastAsia"/>
        </w:rPr>
        <w:t>服务器将解析请求按照记录的顺序</w:t>
      </w:r>
      <w:r w:rsidR="00F90E55">
        <w:rPr>
          <w:rFonts w:hint="eastAsia"/>
        </w:rPr>
        <w:t>,</w:t>
      </w:r>
      <w:r w:rsidR="00F90E55">
        <w:rPr>
          <w:rFonts w:hint="eastAsia"/>
        </w:rPr>
        <w:t>逐一分配到不同的</w:t>
      </w:r>
      <w:r w:rsidR="00F90E55">
        <w:rPr>
          <w:rFonts w:hint="eastAsia"/>
        </w:rPr>
        <w:t xml:space="preserve">IP </w:t>
      </w:r>
      <w:r w:rsidR="00F90E55">
        <w:rPr>
          <w:rFonts w:hint="eastAsia"/>
        </w:rPr>
        <w:t>上</w:t>
      </w:r>
      <w:r w:rsidR="00F90E55">
        <w:rPr>
          <w:rFonts w:hint="eastAsia"/>
        </w:rPr>
        <w:t>,</w:t>
      </w:r>
      <w:r w:rsidR="00F90E55">
        <w:rPr>
          <w:rFonts w:hint="eastAsia"/>
        </w:rPr>
        <w:t>完成简单的负载均衡。</w:t>
      </w:r>
    </w:p>
    <w:p w14:paraId="3FD40748" w14:textId="4278A5A5" w:rsidR="005564BF" w:rsidRDefault="005564BF" w:rsidP="005564BF">
      <w:pPr>
        <w:pStyle w:val="2"/>
        <w:spacing w:before="360" w:after="180"/>
        <w:ind w:left="562" w:hanging="562"/>
      </w:pPr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5C8AE48D" w14:textId="367FFA58" w:rsidR="00F90E55" w:rsidRDefault="005564BF" w:rsidP="00F90E55">
      <w:pPr>
        <w:pStyle w:val="a0"/>
        <w:rPr>
          <w:rFonts w:hint="eastAsia"/>
        </w:rPr>
      </w:pPr>
      <w:r>
        <w:rPr>
          <w:rFonts w:hint="eastAsia"/>
        </w:rPr>
        <w:t>答：</w:t>
      </w:r>
      <w:r w:rsidR="00F90E55">
        <w:rPr>
          <w:rFonts w:hint="eastAsia"/>
        </w:rPr>
        <w:t>递归查询定义：客户端向本地</w:t>
      </w:r>
      <w:r w:rsidR="00F90E55">
        <w:rPr>
          <w:rFonts w:hint="eastAsia"/>
        </w:rPr>
        <w:t xml:space="preserve"> DNS </w:t>
      </w:r>
      <w:r w:rsidR="00F90E55">
        <w:rPr>
          <w:rFonts w:hint="eastAsia"/>
        </w:rPr>
        <w:t>服务器发起查询，若本地服务器无缓存结果，则代替客户端向其他</w:t>
      </w:r>
      <w:r w:rsidR="00F90E55">
        <w:rPr>
          <w:rFonts w:hint="eastAsia"/>
        </w:rPr>
        <w:t xml:space="preserve"> DNS </w:t>
      </w:r>
      <w:r w:rsidR="00F90E55">
        <w:rPr>
          <w:rFonts w:hint="eastAsia"/>
        </w:rPr>
        <w:t>服务器递归查询，最终将结果返回给客户端。</w:t>
      </w:r>
    </w:p>
    <w:p w14:paraId="4A4E3D2A" w14:textId="128022F1" w:rsidR="00F90E55" w:rsidRDefault="00F90E55" w:rsidP="00F90E55">
      <w:pPr>
        <w:pStyle w:val="a0"/>
        <w:rPr>
          <w:rFonts w:hint="eastAsia"/>
        </w:rPr>
      </w:pPr>
      <w:r>
        <w:rPr>
          <w:rFonts w:hint="eastAsia"/>
        </w:rPr>
        <w:t>迭代查询定义：客户端向本地</w:t>
      </w:r>
      <w:r>
        <w:rPr>
          <w:rFonts w:hint="eastAsia"/>
        </w:rPr>
        <w:t xml:space="preserve"> DNS </w:t>
      </w:r>
      <w:r>
        <w:rPr>
          <w:rFonts w:hint="eastAsia"/>
        </w:rPr>
        <w:t>服务器查询，若本地服务器无结果，则返回下一个可能的</w:t>
      </w:r>
      <w:r>
        <w:rPr>
          <w:rFonts w:hint="eastAsia"/>
        </w:rPr>
        <w:t xml:space="preserve"> DNS </w:t>
      </w:r>
      <w:r>
        <w:rPr>
          <w:rFonts w:hint="eastAsia"/>
        </w:rPr>
        <w:t>服务器地址（如根服务器、顶级域服务器），由客户端或本地服务器逐次向这些服务器迭代查询，直至获取结果。</w:t>
      </w:r>
    </w:p>
    <w:p w14:paraId="059FCB00" w14:textId="678A1135" w:rsidR="005564BF" w:rsidRDefault="005564BF" w:rsidP="005564BF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0E95D441" w14:textId="77777777" w:rsidR="00ED2BB3" w:rsidRDefault="005564BF" w:rsidP="00ED2BB3">
      <w:pPr>
        <w:pStyle w:val="a0"/>
      </w:pPr>
      <w:r>
        <w:rPr>
          <w:rFonts w:hint="eastAsia"/>
        </w:rPr>
        <w:t>答：</w:t>
      </w:r>
    </w:p>
    <w:p w14:paraId="0743E114" w14:textId="43F9B4FD" w:rsidR="00ED2BB3" w:rsidRDefault="00ED2BB3" w:rsidP="00ED2BB3">
      <w:pPr>
        <w:pStyle w:val="a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WEB</w:t>
      </w:r>
      <w:r>
        <w:rPr>
          <w:rFonts w:hint="eastAsia"/>
        </w:rPr>
        <w:t>服务器</w:t>
      </w:r>
      <w:r>
        <w:rPr>
          <w:rFonts w:hint="eastAsia"/>
        </w:rPr>
        <w:t>;</w:t>
      </w:r>
    </w:p>
    <w:p w14:paraId="7569956A" w14:textId="77777777" w:rsidR="00ED2BB3" w:rsidRDefault="00ED2BB3" w:rsidP="00ED2BB3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192.168.1.3;</w:t>
      </w:r>
    </w:p>
    <w:p w14:paraId="0CBFE75E" w14:textId="77777777" w:rsidR="00ED2BB3" w:rsidRDefault="00ED2BB3" w:rsidP="00ED2BB3">
      <w:pPr>
        <w:pStyle w:val="a0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80; </w:t>
      </w:r>
    </w:p>
    <w:p w14:paraId="34D4B4A2" w14:textId="77777777" w:rsidR="00ED2BB3" w:rsidRDefault="00ED2BB3" w:rsidP="00ED2BB3">
      <w:pPr>
        <w:pStyle w:val="a0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oa.xyz.com;</w:t>
      </w:r>
    </w:p>
    <w:p w14:paraId="1AC2CA69" w14:textId="5F227D92" w:rsidR="00ED2BB3" w:rsidRDefault="00ED2BB3" w:rsidP="00ED2BB3">
      <w:pPr>
        <w:pStyle w:val="a0"/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 xml:space="preserve">xyz.com; </w:t>
      </w:r>
    </w:p>
    <w:p w14:paraId="0CD31D3D" w14:textId="77777777" w:rsidR="00ED2BB3" w:rsidRDefault="00ED2BB3" w:rsidP="00ED2BB3">
      <w:pPr>
        <w:pStyle w:val="a0"/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 xml:space="preserve">ftp; </w:t>
      </w:r>
    </w:p>
    <w:p w14:paraId="3FD5EE26" w14:textId="77777777" w:rsidR="00ED2BB3" w:rsidRDefault="00ED2BB3" w:rsidP="00ED2BB3">
      <w:pPr>
        <w:pStyle w:val="a0"/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 xml:space="preserve">192.168.1.4; </w:t>
      </w:r>
    </w:p>
    <w:p w14:paraId="51437EDB" w14:textId="77777777" w:rsidR="00ED2BB3" w:rsidRDefault="00ED2BB3" w:rsidP="00ED2BB3">
      <w:pPr>
        <w:pStyle w:val="a0"/>
      </w:pP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IP</w:t>
      </w:r>
      <w:r>
        <w:rPr>
          <w:rFonts w:hint="eastAsia"/>
        </w:rPr>
        <w:t>到域名的映射</w:t>
      </w:r>
      <w:r>
        <w:rPr>
          <w:rFonts w:hint="eastAsia"/>
        </w:rPr>
        <w:t>;</w:t>
      </w:r>
    </w:p>
    <w:p w14:paraId="68C548F2" w14:textId="275FB8A0" w:rsidR="00ED2BB3" w:rsidRDefault="00ED2BB3" w:rsidP="00ED2BB3">
      <w:pPr>
        <w:pStyle w:val="a0"/>
      </w:pPr>
      <w:r>
        <w:rPr>
          <w:rFonts w:hint="eastAsia"/>
        </w:rPr>
        <w:lastRenderedPageBreak/>
        <w:t>9</w:t>
      </w:r>
      <w:r>
        <w:rPr>
          <w:rFonts w:hint="eastAsia"/>
        </w:rPr>
        <w:t>、</w:t>
      </w:r>
      <w:hyperlink r:id="rId7" w:history="1">
        <w:r w:rsidRPr="008B69C8">
          <w:rPr>
            <w:rStyle w:val="a9"/>
            <w:rFonts w:hint="eastAsia"/>
          </w:rPr>
          <w:t>ftp.xyz.com</w:t>
        </w:r>
      </w:hyperlink>
      <w:r>
        <w:rPr>
          <w:rFonts w:hint="eastAsia"/>
        </w:rPr>
        <w:t xml:space="preserve">; </w:t>
      </w:r>
    </w:p>
    <w:p w14:paraId="58F25097" w14:textId="77777777" w:rsidR="00ED2BB3" w:rsidRDefault="00ED2BB3" w:rsidP="00ED2BB3">
      <w:pPr>
        <w:pStyle w:val="a0"/>
      </w:pP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 xml:space="preserve">192.168.1.1; </w:t>
      </w:r>
    </w:p>
    <w:p w14:paraId="2A20B62D" w14:textId="77777777" w:rsidR="00ED2BB3" w:rsidRDefault="00ED2BB3" w:rsidP="00ED2BB3">
      <w:pPr>
        <w:pStyle w:val="a0"/>
      </w:pPr>
      <w:r>
        <w:rPr>
          <w:rFonts w:hint="eastAsia"/>
        </w:rPr>
        <w:t>11</w:t>
      </w:r>
      <w:r>
        <w:rPr>
          <w:rFonts w:hint="eastAsia"/>
        </w:rPr>
        <w:t>、递归</w:t>
      </w:r>
      <w:r>
        <w:rPr>
          <w:rFonts w:hint="eastAsia"/>
        </w:rPr>
        <w:t>;</w:t>
      </w:r>
    </w:p>
    <w:p w14:paraId="5E3B6C8E" w14:textId="630AA31F" w:rsidR="005564BF" w:rsidRPr="0025514C" w:rsidRDefault="00ED2BB3" w:rsidP="00ED2BB3">
      <w:pPr>
        <w:pStyle w:val="a0"/>
      </w:pPr>
      <w:r>
        <w:rPr>
          <w:rFonts w:hint="eastAsia"/>
        </w:rPr>
        <w:t>12</w:t>
      </w:r>
      <w:r>
        <w:rPr>
          <w:rFonts w:hint="eastAsia"/>
        </w:rPr>
        <w:t>、迭代。</w:t>
      </w:r>
    </w:p>
    <w:p w14:paraId="13A61D0F" w14:textId="749155E6" w:rsidR="005564BF" w:rsidRDefault="005564BF" w:rsidP="005564BF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667BA52A" w14:textId="77777777" w:rsidR="00D83C8D" w:rsidRDefault="005564BF" w:rsidP="00D83C8D">
      <w:pPr>
        <w:pStyle w:val="a0"/>
      </w:pPr>
      <w:r>
        <w:rPr>
          <w:rFonts w:hint="eastAsia"/>
        </w:rPr>
        <w:t>答：</w:t>
      </w:r>
    </w:p>
    <w:p w14:paraId="6656FDA3" w14:textId="77777777" w:rsidR="00D83C8D" w:rsidRDefault="00D83C8D" w:rsidP="00D83C8D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xyz.com; </w:t>
      </w:r>
    </w:p>
    <w:p w14:paraId="3BDFD55E" w14:textId="77777777" w:rsidR="00D83C8D" w:rsidRDefault="00D83C8D" w:rsidP="00D83C8D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 xml:space="preserve">www; </w:t>
      </w:r>
    </w:p>
    <w:p w14:paraId="1B242FA9" w14:textId="77777777" w:rsidR="00D83C8D" w:rsidRDefault="00D83C8D" w:rsidP="00D83C8D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10.10.100.3</w:t>
      </w:r>
      <w:r>
        <w:rPr>
          <w:rFonts w:hint="eastAsia"/>
        </w:rPr>
        <w:t>；</w:t>
      </w:r>
    </w:p>
    <w:p w14:paraId="128436AA" w14:textId="642CE664" w:rsidR="00D83C8D" w:rsidRDefault="00D83C8D" w:rsidP="00D83C8D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把域名转变为</w:t>
      </w:r>
      <w:r>
        <w:rPr>
          <w:rFonts w:hint="eastAsia"/>
        </w:rPr>
        <w:t xml:space="preserve"> IP:</w:t>
      </w:r>
    </w:p>
    <w:p w14:paraId="12420F68" w14:textId="77777777" w:rsidR="00D83C8D" w:rsidRDefault="00D83C8D" w:rsidP="00D83C8D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.</w:t>
      </w:r>
      <w:r>
        <w:rPr>
          <w:rFonts w:hint="eastAsia"/>
        </w:rPr>
        <w:t>去掉勾选</w:t>
      </w:r>
      <w:r>
        <w:rPr>
          <w:rFonts w:hint="eastAsia"/>
        </w:rPr>
        <w:t>;</w:t>
      </w:r>
    </w:p>
    <w:p w14:paraId="74B38FAB" w14:textId="77777777" w:rsidR="00D83C8D" w:rsidRDefault="00D83C8D" w:rsidP="00D83C8D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.</w:t>
      </w:r>
      <w:r>
        <w:rPr>
          <w:rFonts w:hint="eastAsia"/>
        </w:rPr>
        <w:t xml:space="preserve"> D;</w:t>
      </w:r>
    </w:p>
    <w:p w14:paraId="11309FD5" w14:textId="77777777" w:rsidR="00D83C8D" w:rsidRDefault="00D83C8D" w:rsidP="00D83C8D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.</w:t>
      </w:r>
      <w:r>
        <w:rPr>
          <w:rFonts w:hint="eastAsia"/>
        </w:rPr>
        <w:t>B;</w:t>
      </w:r>
    </w:p>
    <w:p w14:paraId="68C3145D" w14:textId="77777777" w:rsidR="00D83C8D" w:rsidRDefault="00D83C8D" w:rsidP="00D83C8D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.</w:t>
      </w:r>
      <w:r>
        <w:rPr>
          <w:rFonts w:hint="eastAsia"/>
        </w:rPr>
        <w:t>C;</w:t>
      </w:r>
    </w:p>
    <w:p w14:paraId="401DA83F" w14:textId="77777777" w:rsidR="00D83C8D" w:rsidRDefault="00D83C8D" w:rsidP="00D83C8D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.</w:t>
      </w:r>
      <w:r>
        <w:rPr>
          <w:rFonts w:hint="eastAsia"/>
        </w:rPr>
        <w:t xml:space="preserve">ipconfig/displaydns; </w:t>
      </w:r>
    </w:p>
    <w:p w14:paraId="2F3373C5" w14:textId="77777777" w:rsidR="00D83C8D" w:rsidRDefault="00D83C8D" w:rsidP="00D83C8D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.</w:t>
      </w:r>
      <w:r>
        <w:t>ipconfig/flushdns;</w:t>
      </w:r>
    </w:p>
    <w:p w14:paraId="470CCAD0" w14:textId="0A1117B3" w:rsidR="005564BF" w:rsidRPr="005564BF" w:rsidRDefault="00D83C8D" w:rsidP="00D83C8D">
      <w:pPr>
        <w:pStyle w:val="a0"/>
      </w:pPr>
      <w:r>
        <w:rPr>
          <w:rFonts w:hint="eastAsia"/>
        </w:rPr>
        <w:lastRenderedPageBreak/>
        <w:t>（</w:t>
      </w:r>
      <w:r>
        <w:t>11</w:t>
      </w:r>
      <w:r>
        <w:rPr>
          <w:rFonts w:hint="eastAsia"/>
        </w:rPr>
        <w:t>.</w:t>
      </w:r>
      <w:r>
        <w:t>D.</w:t>
      </w:r>
    </w:p>
    <w:permEnd w:id="263062294"/>
    <w:p w14:paraId="32B70EBA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33BCB7F5" w14:textId="31425DC9" w:rsidR="00C85D8A" w:rsidRPr="000A6C1A" w:rsidRDefault="00C85D8A" w:rsidP="00C85D8A">
      <w:pPr>
        <w:pStyle w:val="a0"/>
      </w:pPr>
      <w:r>
        <w:rPr>
          <w:rFonts w:hint="eastAsia"/>
        </w:rPr>
        <w:t>代码上传于：</w:t>
      </w:r>
      <w:permStart w:id="1871128604" w:edGrp="everyone"/>
      <w:permEnd w:id="1871128604"/>
      <w:r>
        <w:rPr>
          <w:rFonts w:hint="eastAsia"/>
        </w:rPr>
        <w:t>。</w:t>
      </w:r>
      <w:permStart w:id="770403132" w:edGrp="everyone"/>
      <w:r w:rsidR="005564BF">
        <w:rPr>
          <w:rFonts w:hint="eastAsia"/>
        </w:rPr>
        <w:t>无需要提交的实验</w:t>
      </w:r>
    </w:p>
    <w:permEnd w:id="770403132"/>
    <w:p w14:paraId="69EA094B" w14:textId="77777777" w:rsidR="00F55304" w:rsidRPr="00914C65" w:rsidRDefault="00F55304" w:rsidP="00914C65"/>
    <w:sectPr w:rsidR="00F55304" w:rsidRPr="00914C65" w:rsidSect="00C85D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6B5ED" w14:textId="77777777" w:rsidR="00AC1C2C" w:rsidRDefault="00AC1C2C" w:rsidP="00B65163">
      <w:r>
        <w:separator/>
      </w:r>
    </w:p>
  </w:endnote>
  <w:endnote w:type="continuationSeparator" w:id="0">
    <w:p w14:paraId="7ABC6134" w14:textId="77777777" w:rsidR="00AC1C2C" w:rsidRDefault="00AC1C2C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9582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9CABD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51D0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9B68C" w14:textId="77777777" w:rsidR="00AC1C2C" w:rsidRDefault="00AC1C2C" w:rsidP="00B65163">
      <w:r>
        <w:separator/>
      </w:r>
    </w:p>
  </w:footnote>
  <w:footnote w:type="continuationSeparator" w:id="0">
    <w:p w14:paraId="33BC19C5" w14:textId="77777777" w:rsidR="00AC1C2C" w:rsidRDefault="00AC1C2C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E5C39" w14:textId="77777777" w:rsidR="009851B4" w:rsidRDefault="00000000">
    <w:pPr>
      <w:pStyle w:val="a4"/>
    </w:pPr>
    <w:r>
      <w:rPr>
        <w:noProof/>
      </w:rPr>
      <w:pict w14:anchorId="49C9CC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10D7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B4D8FA" wp14:editId="7DF4C50F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E9813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B4D8F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40EE9813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38D346" wp14:editId="490E03F7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CDD898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38D346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4CCDD898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39BAE4E9" wp14:editId="51EC91BD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5B640" w14:textId="77777777" w:rsidR="009851B4" w:rsidRDefault="00000000">
    <w:pPr>
      <w:pStyle w:val="a4"/>
    </w:pPr>
    <w:r>
      <w:rPr>
        <w:noProof/>
      </w:rPr>
      <w:pict w14:anchorId="7B9FEA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C8"/>
    <w:rsid w:val="00027EC4"/>
    <w:rsid w:val="0004581E"/>
    <w:rsid w:val="00065DF1"/>
    <w:rsid w:val="0007526B"/>
    <w:rsid w:val="000A0703"/>
    <w:rsid w:val="000E5427"/>
    <w:rsid w:val="000E7F3B"/>
    <w:rsid w:val="00144897"/>
    <w:rsid w:val="00172F78"/>
    <w:rsid w:val="001E3AE3"/>
    <w:rsid w:val="003219C5"/>
    <w:rsid w:val="00373EA5"/>
    <w:rsid w:val="003A2804"/>
    <w:rsid w:val="003A3FD4"/>
    <w:rsid w:val="003B1A3A"/>
    <w:rsid w:val="003B3BC8"/>
    <w:rsid w:val="00456F63"/>
    <w:rsid w:val="00463A8C"/>
    <w:rsid w:val="004A3A1B"/>
    <w:rsid w:val="00536E1A"/>
    <w:rsid w:val="005564BF"/>
    <w:rsid w:val="00556EED"/>
    <w:rsid w:val="00565590"/>
    <w:rsid w:val="0057466E"/>
    <w:rsid w:val="005A1469"/>
    <w:rsid w:val="005A6E2E"/>
    <w:rsid w:val="00643C85"/>
    <w:rsid w:val="00652A6D"/>
    <w:rsid w:val="006855EE"/>
    <w:rsid w:val="006B0958"/>
    <w:rsid w:val="00743B9C"/>
    <w:rsid w:val="00761521"/>
    <w:rsid w:val="00775543"/>
    <w:rsid w:val="007C3730"/>
    <w:rsid w:val="007C6E93"/>
    <w:rsid w:val="00841B6D"/>
    <w:rsid w:val="008972A2"/>
    <w:rsid w:val="008A4539"/>
    <w:rsid w:val="008A454D"/>
    <w:rsid w:val="00914C65"/>
    <w:rsid w:val="009262BB"/>
    <w:rsid w:val="009311C4"/>
    <w:rsid w:val="009851B4"/>
    <w:rsid w:val="009C4500"/>
    <w:rsid w:val="00A30A96"/>
    <w:rsid w:val="00A31109"/>
    <w:rsid w:val="00A43F5E"/>
    <w:rsid w:val="00A7454F"/>
    <w:rsid w:val="00AB3660"/>
    <w:rsid w:val="00AB78A4"/>
    <w:rsid w:val="00AC01F7"/>
    <w:rsid w:val="00AC1C2C"/>
    <w:rsid w:val="00AF50C8"/>
    <w:rsid w:val="00B517CA"/>
    <w:rsid w:val="00B65163"/>
    <w:rsid w:val="00B65504"/>
    <w:rsid w:val="00C85D8A"/>
    <w:rsid w:val="00D056BF"/>
    <w:rsid w:val="00D26425"/>
    <w:rsid w:val="00D37C0D"/>
    <w:rsid w:val="00D83C8D"/>
    <w:rsid w:val="00D91F73"/>
    <w:rsid w:val="00DA5F1C"/>
    <w:rsid w:val="00DC1CE4"/>
    <w:rsid w:val="00E1396A"/>
    <w:rsid w:val="00E80092"/>
    <w:rsid w:val="00ED2BB3"/>
    <w:rsid w:val="00F32737"/>
    <w:rsid w:val="00F374CC"/>
    <w:rsid w:val="00F55304"/>
    <w:rsid w:val="00F64161"/>
    <w:rsid w:val="00F90E55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8C382"/>
  <w15:chartTrackingRefBased/>
  <w15:docId w15:val="{4558DFA1-BEB7-4B33-8B38-3306D6EC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ftp://ftp.xyz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68</TotalTime>
  <Pages>4</Pages>
  <Words>378</Words>
  <Characters>462</Characters>
  <Application>Microsoft Office Word</Application>
  <DocSecurity>8</DocSecurity>
  <Lines>231</Lines>
  <Paragraphs>209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8</cp:revision>
  <cp:lastPrinted>2022-09-05T05:36:00Z</cp:lastPrinted>
  <dcterms:created xsi:type="dcterms:W3CDTF">2025-05-27T01:16:00Z</dcterms:created>
  <dcterms:modified xsi:type="dcterms:W3CDTF">2025-05-28T08:06:00Z</dcterms:modified>
</cp:coreProperties>
</file>